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1A2B" w14:textId="77777777" w:rsidR="0003153F" w:rsidRDefault="00AD324B" w:rsidP="00B32858">
      <w:pPr>
        <w:spacing w:after="0"/>
      </w:pPr>
      <w:r w:rsidRPr="00B32858">
        <w:rPr>
          <w:noProof/>
        </w:rPr>
        <w:drawing>
          <wp:anchor distT="0" distB="0" distL="114300" distR="114300" simplePos="0" relativeHeight="251659264" behindDoc="0" locked="0" layoutInCell="1" allowOverlap="1" wp14:anchorId="337DDBDE" wp14:editId="7E68AD2F">
            <wp:simplePos x="0" y="0"/>
            <wp:positionH relativeFrom="margin">
              <wp:align>center</wp:align>
            </wp:positionH>
            <wp:positionV relativeFrom="paragraph">
              <wp:posOffset>6985</wp:posOffset>
            </wp:positionV>
            <wp:extent cx="4460424" cy="723799"/>
            <wp:effectExtent l="0" t="0" r="0" b="635"/>
            <wp:wrapNone/>
            <wp:docPr id="506085506" name="Picture 50608550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graphical user interfac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460424" cy="723799"/>
                    </a:xfrm>
                    <a:prstGeom prst="rect">
                      <a:avLst/>
                    </a:prstGeom>
                  </pic:spPr>
                </pic:pic>
              </a:graphicData>
            </a:graphic>
            <wp14:sizeRelH relativeFrom="margin">
              <wp14:pctWidth>0</wp14:pctWidth>
            </wp14:sizeRelH>
            <wp14:sizeRelV relativeFrom="margin">
              <wp14:pctHeight>0</wp14:pctHeight>
            </wp14:sizeRelV>
          </wp:anchor>
        </w:drawing>
      </w:r>
    </w:p>
    <w:p w14:paraId="4CEFC4A7" w14:textId="77777777" w:rsidR="00A115FF" w:rsidRDefault="00A115FF" w:rsidP="00B32858">
      <w:pPr>
        <w:spacing w:after="0"/>
      </w:pPr>
      <w:bookmarkStart w:id="0" w:name="_Hlk121780695"/>
      <w:bookmarkEnd w:id="0"/>
    </w:p>
    <w:p w14:paraId="25581D20" w14:textId="77777777" w:rsidR="00A115FF" w:rsidRDefault="00A115FF" w:rsidP="00B32858">
      <w:pPr>
        <w:spacing w:after="0"/>
      </w:pPr>
    </w:p>
    <w:p w14:paraId="40622207" w14:textId="77777777" w:rsidR="00A115FF" w:rsidRDefault="00A115FF" w:rsidP="00B32858">
      <w:pPr>
        <w:spacing w:after="0"/>
      </w:pPr>
    </w:p>
    <w:p w14:paraId="0FC03260" w14:textId="77777777" w:rsidR="00A115FF" w:rsidRDefault="00A115FF" w:rsidP="00B32858">
      <w:pPr>
        <w:spacing w:after="0"/>
      </w:pPr>
    </w:p>
    <w:p w14:paraId="5B593975" w14:textId="77777777" w:rsidR="00A115FF" w:rsidRDefault="00A115FF" w:rsidP="00B32858">
      <w:pPr>
        <w:spacing w:after="0"/>
      </w:pPr>
    </w:p>
    <w:p w14:paraId="08FE1A45" w14:textId="77777777" w:rsidR="00A115FF" w:rsidRDefault="00A115FF" w:rsidP="00B32858">
      <w:pPr>
        <w:spacing w:after="0"/>
      </w:pPr>
    </w:p>
    <w:p w14:paraId="1742779A" w14:textId="77777777" w:rsidR="00A115FF" w:rsidRDefault="00A115FF" w:rsidP="00B32858">
      <w:pPr>
        <w:spacing w:after="0"/>
      </w:pPr>
    </w:p>
    <w:p w14:paraId="6BF2FAB3" w14:textId="77777777" w:rsidR="00AD324B" w:rsidRDefault="00AD324B" w:rsidP="00B32858">
      <w:pPr>
        <w:spacing w:after="0"/>
      </w:pPr>
    </w:p>
    <w:p w14:paraId="6388A83A" w14:textId="77777777" w:rsidR="003911ED" w:rsidRDefault="003911ED" w:rsidP="00B32858">
      <w:pPr>
        <w:spacing w:after="0"/>
      </w:pPr>
    </w:p>
    <w:p w14:paraId="0CAA9503" w14:textId="77777777" w:rsidR="003911ED" w:rsidRDefault="003911ED" w:rsidP="00B32858">
      <w:pPr>
        <w:spacing w:after="0"/>
      </w:pPr>
    </w:p>
    <w:p w14:paraId="072342B3" w14:textId="77777777" w:rsidR="00AD324B" w:rsidRDefault="00AD324B" w:rsidP="00AD324B">
      <w:pPr>
        <w:spacing w:after="0"/>
        <w:jc w:val="center"/>
        <w:rPr>
          <w:rFonts w:ascii="Cambria" w:hAnsi="Cambria"/>
          <w:sz w:val="72"/>
          <w:szCs w:val="72"/>
        </w:rPr>
      </w:pPr>
      <w:r w:rsidRPr="00AD324B">
        <w:rPr>
          <w:rFonts w:ascii="Cambria" w:hAnsi="Cambria"/>
          <w:sz w:val="72"/>
          <w:szCs w:val="72"/>
        </w:rPr>
        <w:t>ECE 5</w:t>
      </w:r>
      <w:r w:rsidR="0047092B">
        <w:rPr>
          <w:rFonts w:ascii="Cambria" w:hAnsi="Cambria"/>
          <w:sz w:val="72"/>
          <w:szCs w:val="72"/>
        </w:rPr>
        <w:t>28/</w:t>
      </w:r>
      <w:r w:rsidRPr="00AD324B">
        <w:rPr>
          <w:rFonts w:ascii="Cambria" w:hAnsi="Cambria"/>
          <w:sz w:val="72"/>
          <w:szCs w:val="72"/>
        </w:rPr>
        <w:t>L</w:t>
      </w:r>
    </w:p>
    <w:p w14:paraId="6EC27FC0" w14:textId="77777777" w:rsidR="003911ED" w:rsidRPr="00AD324B" w:rsidRDefault="003911ED" w:rsidP="00AD324B">
      <w:pPr>
        <w:spacing w:after="0"/>
        <w:jc w:val="center"/>
        <w:rPr>
          <w:rFonts w:ascii="Cambria" w:hAnsi="Cambria"/>
          <w:sz w:val="72"/>
          <w:szCs w:val="72"/>
        </w:rPr>
      </w:pPr>
    </w:p>
    <w:p w14:paraId="36ABE7D4" w14:textId="77777777" w:rsidR="00CC4125" w:rsidRPr="00D62E23" w:rsidRDefault="00AD324B" w:rsidP="004C21AC">
      <w:pPr>
        <w:spacing w:after="0"/>
        <w:jc w:val="center"/>
        <w:rPr>
          <w:rFonts w:ascii="Cambria" w:hAnsi="Cambria"/>
          <w:sz w:val="48"/>
          <w:szCs w:val="48"/>
        </w:rPr>
      </w:pPr>
      <w:r w:rsidRPr="00D62E23">
        <w:rPr>
          <w:rFonts w:ascii="Cambria" w:hAnsi="Cambria"/>
          <w:sz w:val="48"/>
          <w:szCs w:val="48"/>
        </w:rPr>
        <w:t xml:space="preserve">Robotics and Embedded Systems </w:t>
      </w:r>
      <w:r w:rsidR="00D62E23" w:rsidRPr="00D62E23">
        <w:rPr>
          <w:rFonts w:ascii="Cambria" w:hAnsi="Cambria"/>
          <w:sz w:val="48"/>
          <w:szCs w:val="48"/>
        </w:rPr>
        <w:t xml:space="preserve">with </w:t>
      </w:r>
      <w:r w:rsidRPr="00D62E23">
        <w:rPr>
          <w:rFonts w:ascii="Cambria" w:hAnsi="Cambria"/>
          <w:sz w:val="48"/>
          <w:szCs w:val="48"/>
        </w:rPr>
        <w:t>Lab</w:t>
      </w:r>
    </w:p>
    <w:p w14:paraId="7BE98C40" w14:textId="77777777" w:rsidR="00A115FF" w:rsidRPr="00D62E23" w:rsidRDefault="00A115FF" w:rsidP="00B32858">
      <w:pPr>
        <w:spacing w:after="0"/>
        <w:rPr>
          <w:sz w:val="48"/>
          <w:szCs w:val="48"/>
        </w:rPr>
      </w:pPr>
    </w:p>
    <w:p w14:paraId="49B66417" w14:textId="011101BD" w:rsidR="00C547C9" w:rsidRPr="00D62E23" w:rsidRDefault="00DB16E3" w:rsidP="003911ED">
      <w:pPr>
        <w:spacing w:after="0"/>
        <w:jc w:val="center"/>
        <w:rPr>
          <w:rFonts w:ascii="Cambria" w:hAnsi="Cambria"/>
          <w:sz w:val="48"/>
          <w:szCs w:val="48"/>
        </w:rPr>
      </w:pPr>
      <w:r>
        <w:rPr>
          <w:rFonts w:ascii="Cambria" w:hAnsi="Cambria"/>
          <w:sz w:val="48"/>
          <w:szCs w:val="48"/>
        </w:rPr>
        <w:t>Final Project</w:t>
      </w:r>
    </w:p>
    <w:p w14:paraId="752AB579" w14:textId="4ED12926" w:rsidR="006169A3" w:rsidRPr="00D62E23" w:rsidRDefault="00DB16E3" w:rsidP="003911ED">
      <w:pPr>
        <w:spacing w:after="0"/>
        <w:jc w:val="center"/>
        <w:rPr>
          <w:rFonts w:ascii="Cambria" w:hAnsi="Cambria"/>
          <w:sz w:val="48"/>
          <w:szCs w:val="48"/>
        </w:rPr>
      </w:pPr>
      <w:r>
        <w:rPr>
          <w:rFonts w:ascii="Cambria" w:hAnsi="Cambria"/>
          <w:sz w:val="48"/>
          <w:szCs w:val="48"/>
        </w:rPr>
        <w:t>Heat-Seeking Robot</w:t>
      </w:r>
    </w:p>
    <w:p w14:paraId="21FCB73B" w14:textId="77777777" w:rsidR="003911ED" w:rsidRDefault="003911ED" w:rsidP="00DB16E3">
      <w:pPr>
        <w:spacing w:after="0"/>
        <w:rPr>
          <w:rFonts w:ascii="Cambria" w:hAnsi="Cambria"/>
          <w:sz w:val="48"/>
          <w:szCs w:val="48"/>
        </w:rPr>
      </w:pPr>
    </w:p>
    <w:p w14:paraId="41122022" w14:textId="77777777" w:rsidR="00DB16E3" w:rsidRDefault="00DB16E3" w:rsidP="00DB16E3">
      <w:pPr>
        <w:spacing w:after="0"/>
        <w:rPr>
          <w:rFonts w:ascii="Cambria" w:hAnsi="Cambria"/>
          <w:sz w:val="52"/>
          <w:szCs w:val="52"/>
        </w:rPr>
      </w:pPr>
    </w:p>
    <w:p w14:paraId="770E25E7" w14:textId="77777777" w:rsidR="004C21AC" w:rsidRDefault="004C21AC" w:rsidP="003911ED">
      <w:pPr>
        <w:spacing w:after="0"/>
        <w:jc w:val="center"/>
        <w:rPr>
          <w:rFonts w:ascii="Cambria" w:hAnsi="Cambria"/>
          <w:sz w:val="52"/>
          <w:szCs w:val="52"/>
        </w:rPr>
      </w:pPr>
    </w:p>
    <w:p w14:paraId="74D10D18" w14:textId="77777777" w:rsidR="003116CA" w:rsidRDefault="003116CA" w:rsidP="003911ED">
      <w:pPr>
        <w:spacing w:after="0"/>
        <w:jc w:val="center"/>
        <w:rPr>
          <w:rFonts w:ascii="Cambria" w:hAnsi="Cambria"/>
          <w:sz w:val="52"/>
          <w:szCs w:val="52"/>
        </w:rPr>
      </w:pPr>
    </w:p>
    <w:p w14:paraId="12F04D6E" w14:textId="77777777" w:rsidR="003116CA" w:rsidRDefault="003116CA" w:rsidP="00E31577">
      <w:pPr>
        <w:spacing w:after="0"/>
        <w:rPr>
          <w:rFonts w:ascii="Cambria" w:hAnsi="Cambria"/>
          <w:sz w:val="32"/>
          <w:szCs w:val="32"/>
        </w:rPr>
      </w:pPr>
    </w:p>
    <w:p w14:paraId="7DB7B643" w14:textId="77777777" w:rsidR="00DB16E3" w:rsidRDefault="00DB16E3" w:rsidP="00E31577">
      <w:pPr>
        <w:spacing w:after="0"/>
        <w:rPr>
          <w:rFonts w:ascii="Cambria" w:hAnsi="Cambria"/>
          <w:sz w:val="32"/>
          <w:szCs w:val="32"/>
        </w:rPr>
      </w:pPr>
    </w:p>
    <w:p w14:paraId="6B2845A7" w14:textId="77777777" w:rsidR="00DB16E3" w:rsidRDefault="00DB16E3" w:rsidP="00E31577">
      <w:pPr>
        <w:spacing w:after="0"/>
        <w:rPr>
          <w:rFonts w:ascii="Cambria" w:hAnsi="Cambria"/>
          <w:sz w:val="32"/>
          <w:szCs w:val="32"/>
        </w:rPr>
      </w:pPr>
    </w:p>
    <w:p w14:paraId="0396299B" w14:textId="21C94375" w:rsidR="003911ED" w:rsidRDefault="00DB16E3" w:rsidP="004C21AC">
      <w:pPr>
        <w:spacing w:after="0"/>
        <w:jc w:val="right"/>
        <w:rPr>
          <w:rFonts w:ascii="Cambria" w:hAnsi="Cambria"/>
          <w:sz w:val="32"/>
          <w:szCs w:val="32"/>
        </w:rPr>
      </w:pPr>
      <w:r>
        <w:rPr>
          <w:rFonts w:ascii="Cambria" w:hAnsi="Cambria"/>
          <w:sz w:val="32"/>
          <w:szCs w:val="32"/>
        </w:rPr>
        <w:t>Suren Bursalyan</w:t>
      </w:r>
    </w:p>
    <w:p w14:paraId="32C6D2EF" w14:textId="0A207CBC" w:rsidR="001663C6" w:rsidRPr="00E31577" w:rsidRDefault="00DB16E3" w:rsidP="004C21AC">
      <w:pPr>
        <w:spacing w:after="0"/>
        <w:jc w:val="right"/>
        <w:rPr>
          <w:rFonts w:ascii="Cambria" w:hAnsi="Cambria"/>
          <w:sz w:val="32"/>
          <w:szCs w:val="32"/>
        </w:rPr>
      </w:pPr>
      <w:r>
        <w:rPr>
          <w:rFonts w:ascii="Cambria" w:hAnsi="Cambria"/>
          <w:sz w:val="32"/>
          <w:szCs w:val="32"/>
        </w:rPr>
        <w:t>Aramayis Sargsyan</w:t>
      </w:r>
    </w:p>
    <w:p w14:paraId="1096FA70" w14:textId="77777777" w:rsidR="003911ED" w:rsidRPr="00E31577" w:rsidRDefault="00E31577" w:rsidP="004C21AC">
      <w:pPr>
        <w:spacing w:after="0"/>
        <w:jc w:val="right"/>
        <w:rPr>
          <w:rFonts w:ascii="Cambria" w:hAnsi="Cambria"/>
          <w:sz w:val="32"/>
          <w:szCs w:val="32"/>
        </w:rPr>
      </w:pPr>
      <w:r w:rsidRPr="00E31577">
        <w:rPr>
          <w:rFonts w:ascii="Cambria" w:hAnsi="Cambria"/>
          <w:sz w:val="32"/>
          <w:szCs w:val="32"/>
        </w:rPr>
        <w:t>Instructor: Aaron Nanas</w:t>
      </w:r>
    </w:p>
    <w:p w14:paraId="0B12457A" w14:textId="77777777" w:rsidR="00B11F4B" w:rsidRPr="00DA47FB" w:rsidRDefault="0047092B" w:rsidP="00DA47FB">
      <w:pPr>
        <w:spacing w:after="0"/>
        <w:jc w:val="right"/>
        <w:rPr>
          <w:rFonts w:ascii="Cambria" w:hAnsi="Cambria"/>
          <w:sz w:val="32"/>
          <w:szCs w:val="32"/>
        </w:rPr>
      </w:pPr>
      <w:r>
        <w:rPr>
          <w:rFonts w:ascii="Cambria" w:hAnsi="Cambria"/>
          <w:sz w:val="32"/>
          <w:szCs w:val="32"/>
        </w:rPr>
        <w:t>Fall</w:t>
      </w:r>
      <w:r w:rsidR="00711F21" w:rsidRPr="00E31577">
        <w:rPr>
          <w:rFonts w:ascii="Cambria" w:hAnsi="Cambria"/>
          <w:sz w:val="32"/>
          <w:szCs w:val="32"/>
        </w:rPr>
        <w:t xml:space="preserve"> 202</w:t>
      </w:r>
      <w:r w:rsidR="003116CA">
        <w:rPr>
          <w:rFonts w:ascii="Cambria" w:hAnsi="Cambria"/>
          <w:sz w:val="32"/>
          <w:szCs w:val="32"/>
        </w:rPr>
        <w:t>5</w:t>
      </w:r>
    </w:p>
    <w:p w14:paraId="2EC00ACE" w14:textId="186B5B47" w:rsidR="00DB16E3" w:rsidRDefault="00DB16E3" w:rsidP="00484DA1">
      <w:pPr>
        <w:spacing w:after="240" w:line="288" w:lineRule="auto"/>
        <w:rPr>
          <w:rFonts w:ascii="Cambria" w:hAnsi="Cambria"/>
          <w:b/>
          <w:bCs/>
          <w:sz w:val="24"/>
          <w:szCs w:val="24"/>
          <w:u w:val="single"/>
        </w:rPr>
      </w:pPr>
      <w:r>
        <w:rPr>
          <w:rFonts w:ascii="Cambria" w:hAnsi="Cambria"/>
          <w:b/>
          <w:bCs/>
          <w:sz w:val="24"/>
          <w:szCs w:val="24"/>
          <w:u w:val="single"/>
        </w:rPr>
        <w:lastRenderedPageBreak/>
        <w:t>Introduction</w:t>
      </w:r>
    </w:p>
    <w:p w14:paraId="166DFF26" w14:textId="1486958C" w:rsidR="00A56FCF" w:rsidRDefault="00DB16E3" w:rsidP="00317DD9">
      <w:pPr>
        <w:spacing w:after="240" w:line="288" w:lineRule="auto"/>
        <w:rPr>
          <w:rFonts w:ascii="Cambria" w:hAnsi="Cambria"/>
          <w:sz w:val="24"/>
          <w:szCs w:val="24"/>
        </w:rPr>
      </w:pPr>
      <w:r>
        <w:rPr>
          <w:rFonts w:ascii="Cambria" w:hAnsi="Cambria"/>
          <w:sz w:val="24"/>
          <w:szCs w:val="24"/>
        </w:rPr>
        <w:t>The main objective of our final project, the heat-seeking robot was to create a robot that scans for a heat source. Once found, the robot would lock on and follow its target. Should the robot lose tracking of its target, it will stop and return to scanning for a new target. This project will serve to showcase core robotics concepts, such as interfacing with peripherals, interfacing with hardware, communication between hardware and a microcontroller using the I</w:t>
      </w:r>
      <w:r>
        <w:rPr>
          <w:rFonts w:ascii="Cambria" w:hAnsi="Cambria"/>
          <w:sz w:val="24"/>
          <w:szCs w:val="24"/>
          <w:vertAlign w:val="superscript"/>
        </w:rPr>
        <w:t>2</w:t>
      </w:r>
      <w:r>
        <w:rPr>
          <w:rFonts w:ascii="Cambria" w:hAnsi="Cambria"/>
          <w:sz w:val="24"/>
          <w:szCs w:val="24"/>
        </w:rPr>
        <w:t>C protocol, generating PWM signals, GPIO, sensor fusion, and decision-making algorithms.</w:t>
      </w:r>
    </w:p>
    <w:p w14:paraId="1BBEBD71" w14:textId="4B041CA9" w:rsidR="00317DD9" w:rsidRDefault="00317DD9" w:rsidP="00317DD9">
      <w:pPr>
        <w:spacing w:after="240" w:line="288" w:lineRule="auto"/>
        <w:rPr>
          <w:rFonts w:ascii="Cambria" w:hAnsi="Cambria"/>
          <w:b/>
          <w:bCs/>
          <w:sz w:val="24"/>
          <w:szCs w:val="24"/>
          <w:u w:val="single"/>
        </w:rPr>
      </w:pPr>
      <w:r>
        <w:rPr>
          <w:rFonts w:ascii="Cambria" w:hAnsi="Cambria"/>
          <w:b/>
          <w:bCs/>
          <w:sz w:val="24"/>
          <w:szCs w:val="24"/>
          <w:u w:val="single"/>
        </w:rPr>
        <w:t>Components Used</w:t>
      </w:r>
    </w:p>
    <w:tbl>
      <w:tblPr>
        <w:tblStyle w:val="TableGrid"/>
        <w:tblW w:w="0" w:type="auto"/>
        <w:tblLook w:val="04A0" w:firstRow="1" w:lastRow="0" w:firstColumn="1" w:lastColumn="0" w:noHBand="0" w:noVBand="1"/>
      </w:tblPr>
      <w:tblGrid>
        <w:gridCol w:w="2525"/>
        <w:gridCol w:w="1946"/>
        <w:gridCol w:w="2120"/>
        <w:gridCol w:w="2759"/>
      </w:tblGrid>
      <w:tr w:rsidR="00317DD9" w:rsidRPr="00C42886" w14:paraId="424C590C" w14:textId="77777777" w:rsidTr="00317DD9">
        <w:tc>
          <w:tcPr>
            <w:tcW w:w="2525" w:type="dxa"/>
            <w:tcMar>
              <w:top w:w="144" w:type="dxa"/>
              <w:left w:w="115" w:type="dxa"/>
              <w:bottom w:w="144" w:type="dxa"/>
              <w:right w:w="115" w:type="dxa"/>
            </w:tcMar>
          </w:tcPr>
          <w:p w14:paraId="5354B5E4" w14:textId="77777777" w:rsidR="00317DD9" w:rsidRPr="00317DD9" w:rsidRDefault="00317DD9" w:rsidP="001B5C62">
            <w:pPr>
              <w:jc w:val="center"/>
              <w:rPr>
                <w:rFonts w:ascii="Cambria" w:hAnsi="Cambria"/>
                <w:b/>
                <w:bCs/>
              </w:rPr>
            </w:pPr>
            <w:r w:rsidRPr="00317DD9">
              <w:rPr>
                <w:rFonts w:ascii="Cambria" w:hAnsi="Cambria"/>
                <w:b/>
                <w:bCs/>
              </w:rPr>
              <w:t>Component</w:t>
            </w:r>
          </w:p>
        </w:tc>
        <w:tc>
          <w:tcPr>
            <w:tcW w:w="1946" w:type="dxa"/>
            <w:tcMar>
              <w:top w:w="144" w:type="dxa"/>
              <w:left w:w="115" w:type="dxa"/>
              <w:bottom w:w="144" w:type="dxa"/>
              <w:right w:w="115" w:type="dxa"/>
            </w:tcMar>
          </w:tcPr>
          <w:p w14:paraId="73D2BD46" w14:textId="77777777" w:rsidR="00317DD9" w:rsidRPr="00317DD9" w:rsidRDefault="00317DD9" w:rsidP="001B5C62">
            <w:pPr>
              <w:jc w:val="center"/>
              <w:rPr>
                <w:rFonts w:ascii="Cambria" w:hAnsi="Cambria"/>
                <w:b/>
                <w:bCs/>
              </w:rPr>
            </w:pPr>
            <w:r w:rsidRPr="00317DD9">
              <w:rPr>
                <w:rFonts w:ascii="Cambria" w:hAnsi="Cambria"/>
                <w:b/>
                <w:bCs/>
              </w:rPr>
              <w:t>Brand</w:t>
            </w:r>
          </w:p>
        </w:tc>
        <w:tc>
          <w:tcPr>
            <w:tcW w:w="2120" w:type="dxa"/>
            <w:tcMar>
              <w:top w:w="144" w:type="dxa"/>
              <w:left w:w="115" w:type="dxa"/>
              <w:bottom w:w="144" w:type="dxa"/>
              <w:right w:w="115" w:type="dxa"/>
            </w:tcMar>
          </w:tcPr>
          <w:p w14:paraId="76B41146" w14:textId="77777777" w:rsidR="00317DD9" w:rsidRPr="00317DD9" w:rsidRDefault="00317DD9" w:rsidP="001B5C62">
            <w:pPr>
              <w:jc w:val="center"/>
              <w:rPr>
                <w:rFonts w:ascii="Cambria" w:hAnsi="Cambria"/>
                <w:b/>
                <w:bCs/>
              </w:rPr>
            </w:pPr>
            <w:r w:rsidRPr="00317DD9">
              <w:rPr>
                <w:rFonts w:ascii="Cambria" w:hAnsi="Cambria"/>
                <w:b/>
                <w:bCs/>
              </w:rPr>
              <w:t>Model</w:t>
            </w:r>
          </w:p>
        </w:tc>
        <w:tc>
          <w:tcPr>
            <w:tcW w:w="2759" w:type="dxa"/>
            <w:tcMar>
              <w:top w:w="144" w:type="dxa"/>
              <w:left w:w="115" w:type="dxa"/>
              <w:bottom w:w="144" w:type="dxa"/>
              <w:right w:w="115" w:type="dxa"/>
            </w:tcMar>
          </w:tcPr>
          <w:p w14:paraId="7507AB87" w14:textId="77777777" w:rsidR="00317DD9" w:rsidRPr="00317DD9" w:rsidRDefault="00317DD9" w:rsidP="001B5C62">
            <w:pPr>
              <w:jc w:val="center"/>
              <w:rPr>
                <w:rFonts w:ascii="Cambria" w:hAnsi="Cambria"/>
                <w:b/>
                <w:bCs/>
              </w:rPr>
            </w:pPr>
            <w:r w:rsidRPr="00317DD9">
              <w:rPr>
                <w:rFonts w:ascii="Cambria" w:hAnsi="Cambria"/>
                <w:b/>
                <w:bCs/>
              </w:rPr>
              <w:t>Purpose</w:t>
            </w:r>
          </w:p>
        </w:tc>
      </w:tr>
      <w:tr w:rsidR="00317DD9" w:rsidRPr="00C42886" w14:paraId="26634E11" w14:textId="77777777" w:rsidTr="00317DD9">
        <w:tc>
          <w:tcPr>
            <w:tcW w:w="2525" w:type="dxa"/>
            <w:tcMar>
              <w:top w:w="144" w:type="dxa"/>
              <w:left w:w="115" w:type="dxa"/>
              <w:bottom w:w="144" w:type="dxa"/>
              <w:right w:w="115" w:type="dxa"/>
            </w:tcMar>
            <w:vAlign w:val="center"/>
          </w:tcPr>
          <w:p w14:paraId="0600F6B5" w14:textId="77777777" w:rsidR="00317DD9" w:rsidRPr="00317DD9" w:rsidRDefault="00317DD9" w:rsidP="001B5C62">
            <w:pPr>
              <w:jc w:val="center"/>
              <w:rPr>
                <w:rFonts w:ascii="Cambria" w:hAnsi="Cambria"/>
              </w:rPr>
            </w:pPr>
            <w:r w:rsidRPr="00317DD9">
              <w:rPr>
                <w:rFonts w:ascii="Cambria" w:hAnsi="Cambria"/>
              </w:rPr>
              <w:t>Microcontroller</w:t>
            </w:r>
          </w:p>
        </w:tc>
        <w:tc>
          <w:tcPr>
            <w:tcW w:w="1946" w:type="dxa"/>
            <w:tcMar>
              <w:top w:w="144" w:type="dxa"/>
              <w:left w:w="115" w:type="dxa"/>
              <w:bottom w:w="144" w:type="dxa"/>
              <w:right w:w="115" w:type="dxa"/>
            </w:tcMar>
            <w:vAlign w:val="center"/>
          </w:tcPr>
          <w:p w14:paraId="6E052CF5" w14:textId="77777777" w:rsidR="00317DD9" w:rsidRPr="00317DD9" w:rsidRDefault="00317DD9" w:rsidP="001B5C62">
            <w:pPr>
              <w:jc w:val="center"/>
              <w:rPr>
                <w:rFonts w:ascii="Cambria" w:hAnsi="Cambria"/>
              </w:rPr>
            </w:pPr>
            <w:r w:rsidRPr="00317DD9">
              <w:rPr>
                <w:rFonts w:ascii="Cambria" w:hAnsi="Cambria"/>
              </w:rPr>
              <w:t>Elegoo</w:t>
            </w:r>
          </w:p>
        </w:tc>
        <w:tc>
          <w:tcPr>
            <w:tcW w:w="2120" w:type="dxa"/>
            <w:tcMar>
              <w:top w:w="144" w:type="dxa"/>
              <w:left w:w="115" w:type="dxa"/>
              <w:bottom w:w="144" w:type="dxa"/>
              <w:right w:w="115" w:type="dxa"/>
            </w:tcMar>
            <w:vAlign w:val="center"/>
          </w:tcPr>
          <w:p w14:paraId="579A9D7A" w14:textId="77777777" w:rsidR="00317DD9" w:rsidRPr="00317DD9" w:rsidRDefault="00317DD9" w:rsidP="001B5C62">
            <w:pPr>
              <w:jc w:val="center"/>
              <w:rPr>
                <w:rFonts w:ascii="Cambria" w:hAnsi="Cambria"/>
              </w:rPr>
            </w:pPr>
            <w:r w:rsidRPr="00317DD9">
              <w:rPr>
                <w:rFonts w:ascii="Cambria" w:hAnsi="Cambria"/>
              </w:rPr>
              <w:t>Uno R3</w:t>
            </w:r>
          </w:p>
        </w:tc>
        <w:tc>
          <w:tcPr>
            <w:tcW w:w="2759" w:type="dxa"/>
            <w:tcMar>
              <w:top w:w="144" w:type="dxa"/>
              <w:left w:w="115" w:type="dxa"/>
              <w:bottom w:w="144" w:type="dxa"/>
              <w:right w:w="115" w:type="dxa"/>
            </w:tcMar>
            <w:vAlign w:val="center"/>
          </w:tcPr>
          <w:p w14:paraId="61982F81" w14:textId="77777777" w:rsidR="00317DD9" w:rsidRPr="00317DD9" w:rsidRDefault="00317DD9" w:rsidP="001B5C62">
            <w:pPr>
              <w:jc w:val="center"/>
              <w:rPr>
                <w:rFonts w:ascii="Cambria" w:hAnsi="Cambria"/>
              </w:rPr>
            </w:pPr>
            <w:r w:rsidRPr="00317DD9">
              <w:rPr>
                <w:rFonts w:ascii="Cambria" w:hAnsi="Cambria"/>
              </w:rPr>
              <w:t>Hardware Control</w:t>
            </w:r>
          </w:p>
        </w:tc>
      </w:tr>
      <w:tr w:rsidR="00317DD9" w:rsidRPr="00C42886" w14:paraId="51C11835" w14:textId="77777777" w:rsidTr="00317DD9">
        <w:tc>
          <w:tcPr>
            <w:tcW w:w="2525" w:type="dxa"/>
            <w:tcMar>
              <w:top w:w="144" w:type="dxa"/>
              <w:left w:w="115" w:type="dxa"/>
              <w:bottom w:w="144" w:type="dxa"/>
              <w:right w:w="115" w:type="dxa"/>
            </w:tcMar>
            <w:vAlign w:val="center"/>
          </w:tcPr>
          <w:p w14:paraId="4AB6B2B9" w14:textId="77777777" w:rsidR="00317DD9" w:rsidRPr="00317DD9" w:rsidRDefault="00317DD9" w:rsidP="001B5C62">
            <w:pPr>
              <w:jc w:val="center"/>
              <w:rPr>
                <w:rFonts w:ascii="Cambria" w:hAnsi="Cambria"/>
              </w:rPr>
            </w:pPr>
            <w:r w:rsidRPr="00317DD9">
              <w:rPr>
                <w:rFonts w:ascii="Cambria" w:hAnsi="Cambria"/>
              </w:rPr>
              <w:t>Tank Conqueror Kit</w:t>
            </w:r>
          </w:p>
        </w:tc>
        <w:tc>
          <w:tcPr>
            <w:tcW w:w="1946" w:type="dxa"/>
            <w:tcMar>
              <w:top w:w="144" w:type="dxa"/>
              <w:left w:w="115" w:type="dxa"/>
              <w:bottom w:w="144" w:type="dxa"/>
              <w:right w:w="115" w:type="dxa"/>
            </w:tcMar>
            <w:vAlign w:val="center"/>
          </w:tcPr>
          <w:p w14:paraId="5DF34729" w14:textId="77777777" w:rsidR="00317DD9" w:rsidRPr="00317DD9" w:rsidRDefault="00317DD9" w:rsidP="001B5C62">
            <w:pPr>
              <w:jc w:val="center"/>
              <w:rPr>
                <w:rFonts w:ascii="Cambria" w:hAnsi="Cambria"/>
              </w:rPr>
            </w:pPr>
            <w:r w:rsidRPr="00317DD9">
              <w:rPr>
                <w:rFonts w:ascii="Cambria" w:hAnsi="Cambria"/>
              </w:rPr>
              <w:t>Elegoo</w:t>
            </w:r>
          </w:p>
        </w:tc>
        <w:tc>
          <w:tcPr>
            <w:tcW w:w="2120" w:type="dxa"/>
            <w:tcMar>
              <w:top w:w="144" w:type="dxa"/>
              <w:left w:w="115" w:type="dxa"/>
              <w:bottom w:w="144" w:type="dxa"/>
              <w:right w:w="115" w:type="dxa"/>
            </w:tcMar>
            <w:vAlign w:val="center"/>
          </w:tcPr>
          <w:p w14:paraId="58FDD592" w14:textId="77777777" w:rsidR="00317DD9" w:rsidRPr="00317DD9" w:rsidRDefault="00317DD9" w:rsidP="001B5C62">
            <w:pPr>
              <w:jc w:val="center"/>
              <w:rPr>
                <w:rFonts w:ascii="Cambria" w:hAnsi="Cambria"/>
              </w:rPr>
            </w:pPr>
            <w:r w:rsidRPr="00317DD9">
              <w:rPr>
                <w:rFonts w:ascii="Cambria" w:hAnsi="Cambria"/>
              </w:rPr>
              <w:t>N/A</w:t>
            </w:r>
          </w:p>
        </w:tc>
        <w:tc>
          <w:tcPr>
            <w:tcW w:w="2759" w:type="dxa"/>
            <w:tcMar>
              <w:top w:w="144" w:type="dxa"/>
              <w:left w:w="115" w:type="dxa"/>
              <w:bottom w:w="144" w:type="dxa"/>
              <w:right w:w="115" w:type="dxa"/>
            </w:tcMar>
            <w:vAlign w:val="center"/>
          </w:tcPr>
          <w:p w14:paraId="1CF72E8A" w14:textId="77777777" w:rsidR="00317DD9" w:rsidRPr="00317DD9" w:rsidRDefault="00317DD9" w:rsidP="001B5C62">
            <w:pPr>
              <w:jc w:val="center"/>
              <w:rPr>
                <w:rFonts w:ascii="Cambria" w:hAnsi="Cambria"/>
              </w:rPr>
            </w:pPr>
            <w:r w:rsidRPr="00317DD9">
              <w:rPr>
                <w:rFonts w:ascii="Cambria" w:hAnsi="Cambria"/>
              </w:rPr>
              <w:t>Chassis</w:t>
            </w:r>
          </w:p>
        </w:tc>
      </w:tr>
      <w:tr w:rsidR="00317DD9" w:rsidRPr="00C42886" w14:paraId="33F5E192" w14:textId="77777777" w:rsidTr="00317DD9">
        <w:tc>
          <w:tcPr>
            <w:tcW w:w="2525" w:type="dxa"/>
            <w:tcMar>
              <w:top w:w="144" w:type="dxa"/>
              <w:left w:w="115" w:type="dxa"/>
              <w:bottom w:w="144" w:type="dxa"/>
              <w:right w:w="115" w:type="dxa"/>
            </w:tcMar>
            <w:vAlign w:val="center"/>
          </w:tcPr>
          <w:p w14:paraId="77CA8C4E" w14:textId="77777777" w:rsidR="00317DD9" w:rsidRPr="00317DD9" w:rsidRDefault="00317DD9" w:rsidP="001B5C62">
            <w:pPr>
              <w:jc w:val="center"/>
              <w:rPr>
                <w:rFonts w:ascii="Cambria" w:hAnsi="Cambria"/>
              </w:rPr>
            </w:pPr>
            <w:r w:rsidRPr="00317DD9">
              <w:rPr>
                <w:rFonts w:ascii="Cambria" w:hAnsi="Cambria"/>
              </w:rPr>
              <w:t>Servo Motor</w:t>
            </w:r>
          </w:p>
        </w:tc>
        <w:tc>
          <w:tcPr>
            <w:tcW w:w="1946" w:type="dxa"/>
            <w:tcMar>
              <w:top w:w="144" w:type="dxa"/>
              <w:left w:w="115" w:type="dxa"/>
              <w:bottom w:w="144" w:type="dxa"/>
              <w:right w:w="115" w:type="dxa"/>
            </w:tcMar>
            <w:vAlign w:val="center"/>
          </w:tcPr>
          <w:p w14:paraId="3075917C" w14:textId="77777777" w:rsidR="00317DD9" w:rsidRPr="00317DD9" w:rsidRDefault="00317DD9" w:rsidP="001B5C62">
            <w:pPr>
              <w:jc w:val="center"/>
              <w:rPr>
                <w:rFonts w:ascii="Cambria" w:hAnsi="Cambria"/>
              </w:rPr>
            </w:pPr>
            <w:r w:rsidRPr="00317DD9">
              <w:rPr>
                <w:rFonts w:ascii="Cambria" w:hAnsi="Cambria"/>
              </w:rPr>
              <w:t>Elegoo</w:t>
            </w:r>
          </w:p>
        </w:tc>
        <w:tc>
          <w:tcPr>
            <w:tcW w:w="2120" w:type="dxa"/>
            <w:tcMar>
              <w:top w:w="144" w:type="dxa"/>
              <w:left w:w="115" w:type="dxa"/>
              <w:bottom w:w="144" w:type="dxa"/>
              <w:right w:w="115" w:type="dxa"/>
            </w:tcMar>
            <w:vAlign w:val="center"/>
          </w:tcPr>
          <w:p w14:paraId="295B1359" w14:textId="77777777" w:rsidR="00317DD9" w:rsidRPr="00317DD9" w:rsidRDefault="00317DD9" w:rsidP="001B5C62">
            <w:pPr>
              <w:jc w:val="center"/>
              <w:rPr>
                <w:rFonts w:ascii="Cambria" w:hAnsi="Cambria"/>
              </w:rPr>
            </w:pPr>
            <w:r w:rsidRPr="00317DD9">
              <w:rPr>
                <w:rFonts w:ascii="Cambria" w:hAnsi="Cambria"/>
              </w:rPr>
              <w:t>SG-90</w:t>
            </w:r>
          </w:p>
        </w:tc>
        <w:tc>
          <w:tcPr>
            <w:tcW w:w="2759" w:type="dxa"/>
            <w:tcMar>
              <w:top w:w="144" w:type="dxa"/>
              <w:left w:w="115" w:type="dxa"/>
              <w:bottom w:w="144" w:type="dxa"/>
              <w:right w:w="115" w:type="dxa"/>
            </w:tcMar>
            <w:vAlign w:val="center"/>
          </w:tcPr>
          <w:p w14:paraId="2601F3E2" w14:textId="77777777" w:rsidR="00317DD9" w:rsidRPr="00317DD9" w:rsidRDefault="00317DD9" w:rsidP="001B5C62">
            <w:pPr>
              <w:jc w:val="center"/>
              <w:rPr>
                <w:rFonts w:ascii="Cambria" w:hAnsi="Cambria"/>
              </w:rPr>
            </w:pPr>
            <w:r w:rsidRPr="00317DD9">
              <w:rPr>
                <w:rFonts w:ascii="Cambria" w:hAnsi="Cambria"/>
              </w:rPr>
              <w:t>Pan IR Camera Left/Right</w:t>
            </w:r>
          </w:p>
        </w:tc>
      </w:tr>
      <w:tr w:rsidR="00317DD9" w:rsidRPr="00C42886" w14:paraId="29CFECAF" w14:textId="77777777" w:rsidTr="00317DD9">
        <w:tc>
          <w:tcPr>
            <w:tcW w:w="2525" w:type="dxa"/>
            <w:tcMar>
              <w:top w:w="144" w:type="dxa"/>
              <w:left w:w="115" w:type="dxa"/>
              <w:bottom w:w="144" w:type="dxa"/>
              <w:right w:w="115" w:type="dxa"/>
            </w:tcMar>
            <w:vAlign w:val="center"/>
          </w:tcPr>
          <w:p w14:paraId="7ADB67EA" w14:textId="77777777" w:rsidR="00317DD9" w:rsidRPr="00317DD9" w:rsidRDefault="00317DD9" w:rsidP="001B5C62">
            <w:pPr>
              <w:jc w:val="center"/>
              <w:rPr>
                <w:rFonts w:ascii="Cambria" w:hAnsi="Cambria"/>
              </w:rPr>
            </w:pPr>
            <w:r w:rsidRPr="00317DD9">
              <w:rPr>
                <w:rFonts w:ascii="Cambria" w:hAnsi="Cambria"/>
              </w:rPr>
              <w:t>Servo Motor</w:t>
            </w:r>
          </w:p>
        </w:tc>
        <w:tc>
          <w:tcPr>
            <w:tcW w:w="1946" w:type="dxa"/>
            <w:tcMar>
              <w:top w:w="144" w:type="dxa"/>
              <w:left w:w="115" w:type="dxa"/>
              <w:bottom w:w="144" w:type="dxa"/>
              <w:right w:w="115" w:type="dxa"/>
            </w:tcMar>
            <w:vAlign w:val="center"/>
          </w:tcPr>
          <w:p w14:paraId="4E2E7FF5" w14:textId="77777777" w:rsidR="00317DD9" w:rsidRPr="00317DD9" w:rsidRDefault="00317DD9" w:rsidP="001B5C62">
            <w:pPr>
              <w:jc w:val="center"/>
              <w:rPr>
                <w:rFonts w:ascii="Cambria" w:hAnsi="Cambria"/>
              </w:rPr>
            </w:pPr>
            <w:r w:rsidRPr="00317DD9">
              <w:rPr>
                <w:rFonts w:ascii="Cambria" w:hAnsi="Cambria"/>
              </w:rPr>
              <w:t>Elegoo</w:t>
            </w:r>
          </w:p>
        </w:tc>
        <w:tc>
          <w:tcPr>
            <w:tcW w:w="2120" w:type="dxa"/>
            <w:tcMar>
              <w:top w:w="144" w:type="dxa"/>
              <w:left w:w="115" w:type="dxa"/>
              <w:bottom w:w="144" w:type="dxa"/>
              <w:right w:w="115" w:type="dxa"/>
            </w:tcMar>
            <w:vAlign w:val="center"/>
          </w:tcPr>
          <w:p w14:paraId="68EFAEE5" w14:textId="77777777" w:rsidR="00317DD9" w:rsidRPr="00317DD9" w:rsidRDefault="00317DD9" w:rsidP="001B5C62">
            <w:pPr>
              <w:jc w:val="center"/>
              <w:rPr>
                <w:rFonts w:ascii="Cambria" w:hAnsi="Cambria"/>
              </w:rPr>
            </w:pPr>
            <w:r w:rsidRPr="00317DD9">
              <w:rPr>
                <w:rFonts w:ascii="Cambria" w:hAnsi="Cambria"/>
              </w:rPr>
              <w:t>SG-90</w:t>
            </w:r>
          </w:p>
        </w:tc>
        <w:tc>
          <w:tcPr>
            <w:tcW w:w="2759" w:type="dxa"/>
            <w:tcMar>
              <w:top w:w="144" w:type="dxa"/>
              <w:left w:w="115" w:type="dxa"/>
              <w:bottom w:w="144" w:type="dxa"/>
              <w:right w:w="115" w:type="dxa"/>
            </w:tcMar>
            <w:vAlign w:val="center"/>
          </w:tcPr>
          <w:p w14:paraId="4E157FAD" w14:textId="77777777" w:rsidR="00317DD9" w:rsidRPr="00317DD9" w:rsidRDefault="00317DD9" w:rsidP="001B5C62">
            <w:pPr>
              <w:jc w:val="center"/>
              <w:rPr>
                <w:rFonts w:ascii="Cambria" w:hAnsi="Cambria"/>
              </w:rPr>
            </w:pPr>
            <w:r w:rsidRPr="00317DD9">
              <w:rPr>
                <w:rFonts w:ascii="Cambria" w:hAnsi="Cambria"/>
              </w:rPr>
              <w:t>Tilt IR Camera Up/Down</w:t>
            </w:r>
          </w:p>
        </w:tc>
      </w:tr>
      <w:tr w:rsidR="00317DD9" w:rsidRPr="00C42886" w14:paraId="180F0147" w14:textId="77777777" w:rsidTr="00317DD9">
        <w:tc>
          <w:tcPr>
            <w:tcW w:w="2525" w:type="dxa"/>
            <w:tcMar>
              <w:top w:w="144" w:type="dxa"/>
              <w:left w:w="115" w:type="dxa"/>
              <w:bottom w:w="144" w:type="dxa"/>
              <w:right w:w="115" w:type="dxa"/>
            </w:tcMar>
            <w:vAlign w:val="center"/>
          </w:tcPr>
          <w:p w14:paraId="28B7D170" w14:textId="77777777" w:rsidR="00317DD9" w:rsidRPr="00317DD9" w:rsidRDefault="00317DD9" w:rsidP="001B5C62">
            <w:pPr>
              <w:jc w:val="center"/>
              <w:rPr>
                <w:rFonts w:ascii="Cambria" w:hAnsi="Cambria"/>
              </w:rPr>
            </w:pPr>
            <w:r w:rsidRPr="00317DD9">
              <w:rPr>
                <w:rFonts w:ascii="Cambria" w:hAnsi="Cambria"/>
              </w:rPr>
              <w:t>Stepper Motor</w:t>
            </w:r>
          </w:p>
        </w:tc>
        <w:tc>
          <w:tcPr>
            <w:tcW w:w="1946" w:type="dxa"/>
            <w:tcMar>
              <w:top w:w="144" w:type="dxa"/>
              <w:left w:w="115" w:type="dxa"/>
              <w:bottom w:w="144" w:type="dxa"/>
              <w:right w:w="115" w:type="dxa"/>
            </w:tcMar>
            <w:vAlign w:val="center"/>
          </w:tcPr>
          <w:p w14:paraId="2EEA83B0" w14:textId="77777777" w:rsidR="00317DD9" w:rsidRPr="00317DD9" w:rsidRDefault="00317DD9" w:rsidP="001B5C62">
            <w:pPr>
              <w:jc w:val="center"/>
              <w:rPr>
                <w:rFonts w:ascii="Cambria" w:hAnsi="Cambria"/>
              </w:rPr>
            </w:pPr>
            <w:r w:rsidRPr="00317DD9">
              <w:rPr>
                <w:rFonts w:ascii="Cambria" w:hAnsi="Cambria"/>
              </w:rPr>
              <w:t>Elegoo</w:t>
            </w:r>
          </w:p>
        </w:tc>
        <w:tc>
          <w:tcPr>
            <w:tcW w:w="2120" w:type="dxa"/>
            <w:tcMar>
              <w:top w:w="144" w:type="dxa"/>
              <w:left w:w="115" w:type="dxa"/>
              <w:bottom w:w="144" w:type="dxa"/>
              <w:right w:w="115" w:type="dxa"/>
            </w:tcMar>
            <w:vAlign w:val="center"/>
          </w:tcPr>
          <w:p w14:paraId="75CAD425" w14:textId="77777777" w:rsidR="00317DD9" w:rsidRPr="00317DD9" w:rsidRDefault="00317DD9" w:rsidP="001B5C62">
            <w:pPr>
              <w:jc w:val="center"/>
              <w:rPr>
                <w:rFonts w:ascii="Cambria" w:hAnsi="Cambria"/>
              </w:rPr>
            </w:pPr>
            <w:r w:rsidRPr="00317DD9">
              <w:rPr>
                <w:rFonts w:ascii="Cambria" w:hAnsi="Cambria"/>
              </w:rPr>
              <w:t>N/A</w:t>
            </w:r>
          </w:p>
        </w:tc>
        <w:tc>
          <w:tcPr>
            <w:tcW w:w="2759" w:type="dxa"/>
            <w:tcMar>
              <w:top w:w="144" w:type="dxa"/>
              <w:left w:w="115" w:type="dxa"/>
              <w:bottom w:w="144" w:type="dxa"/>
              <w:right w:w="115" w:type="dxa"/>
            </w:tcMar>
            <w:vAlign w:val="center"/>
          </w:tcPr>
          <w:p w14:paraId="01398E26" w14:textId="77777777" w:rsidR="00317DD9" w:rsidRPr="00317DD9" w:rsidRDefault="00317DD9" w:rsidP="001B5C62">
            <w:pPr>
              <w:jc w:val="center"/>
              <w:rPr>
                <w:rFonts w:ascii="Cambria" w:hAnsi="Cambria"/>
              </w:rPr>
            </w:pPr>
            <w:r w:rsidRPr="00317DD9">
              <w:rPr>
                <w:rFonts w:ascii="Cambria" w:hAnsi="Cambria"/>
              </w:rPr>
              <w:t>Drive Left Track</w:t>
            </w:r>
          </w:p>
        </w:tc>
      </w:tr>
      <w:tr w:rsidR="00317DD9" w:rsidRPr="00C42886" w14:paraId="10EA764E" w14:textId="77777777" w:rsidTr="00317DD9">
        <w:tc>
          <w:tcPr>
            <w:tcW w:w="2525" w:type="dxa"/>
            <w:tcMar>
              <w:top w:w="144" w:type="dxa"/>
              <w:left w:w="115" w:type="dxa"/>
              <w:bottom w:w="144" w:type="dxa"/>
              <w:right w:w="115" w:type="dxa"/>
            </w:tcMar>
            <w:vAlign w:val="center"/>
          </w:tcPr>
          <w:p w14:paraId="12B0C07C" w14:textId="77777777" w:rsidR="00317DD9" w:rsidRPr="00317DD9" w:rsidRDefault="00317DD9" w:rsidP="001B5C62">
            <w:pPr>
              <w:jc w:val="center"/>
              <w:rPr>
                <w:rFonts w:ascii="Cambria" w:hAnsi="Cambria"/>
              </w:rPr>
            </w:pPr>
            <w:r w:rsidRPr="00317DD9">
              <w:rPr>
                <w:rFonts w:ascii="Cambria" w:hAnsi="Cambria"/>
              </w:rPr>
              <w:t>Stepper Motor</w:t>
            </w:r>
          </w:p>
        </w:tc>
        <w:tc>
          <w:tcPr>
            <w:tcW w:w="1946" w:type="dxa"/>
            <w:tcMar>
              <w:top w:w="144" w:type="dxa"/>
              <w:left w:w="115" w:type="dxa"/>
              <w:bottom w:w="144" w:type="dxa"/>
              <w:right w:w="115" w:type="dxa"/>
            </w:tcMar>
            <w:vAlign w:val="center"/>
          </w:tcPr>
          <w:p w14:paraId="21D52329" w14:textId="77777777" w:rsidR="00317DD9" w:rsidRPr="00317DD9" w:rsidRDefault="00317DD9" w:rsidP="001B5C62">
            <w:pPr>
              <w:jc w:val="center"/>
              <w:rPr>
                <w:rFonts w:ascii="Cambria" w:hAnsi="Cambria"/>
              </w:rPr>
            </w:pPr>
            <w:r w:rsidRPr="00317DD9">
              <w:rPr>
                <w:rFonts w:ascii="Cambria" w:hAnsi="Cambria"/>
              </w:rPr>
              <w:t>Elegoo</w:t>
            </w:r>
          </w:p>
        </w:tc>
        <w:tc>
          <w:tcPr>
            <w:tcW w:w="2120" w:type="dxa"/>
            <w:tcMar>
              <w:top w:w="144" w:type="dxa"/>
              <w:left w:w="115" w:type="dxa"/>
              <w:bottom w:w="144" w:type="dxa"/>
              <w:right w:w="115" w:type="dxa"/>
            </w:tcMar>
            <w:vAlign w:val="center"/>
          </w:tcPr>
          <w:p w14:paraId="08B2B061" w14:textId="77777777" w:rsidR="00317DD9" w:rsidRPr="00317DD9" w:rsidRDefault="00317DD9" w:rsidP="001B5C62">
            <w:pPr>
              <w:jc w:val="center"/>
              <w:rPr>
                <w:rFonts w:ascii="Cambria" w:hAnsi="Cambria"/>
              </w:rPr>
            </w:pPr>
            <w:r w:rsidRPr="00317DD9">
              <w:rPr>
                <w:rFonts w:ascii="Cambria" w:hAnsi="Cambria"/>
              </w:rPr>
              <w:t>N/A</w:t>
            </w:r>
          </w:p>
        </w:tc>
        <w:tc>
          <w:tcPr>
            <w:tcW w:w="2759" w:type="dxa"/>
            <w:tcMar>
              <w:top w:w="144" w:type="dxa"/>
              <w:left w:w="115" w:type="dxa"/>
              <w:bottom w:w="144" w:type="dxa"/>
              <w:right w:w="115" w:type="dxa"/>
            </w:tcMar>
            <w:vAlign w:val="center"/>
          </w:tcPr>
          <w:p w14:paraId="4A253837" w14:textId="77777777" w:rsidR="00317DD9" w:rsidRPr="00317DD9" w:rsidRDefault="00317DD9" w:rsidP="001B5C62">
            <w:pPr>
              <w:jc w:val="center"/>
              <w:rPr>
                <w:rFonts w:ascii="Cambria" w:hAnsi="Cambria"/>
              </w:rPr>
            </w:pPr>
            <w:r w:rsidRPr="00317DD9">
              <w:rPr>
                <w:rFonts w:ascii="Cambria" w:hAnsi="Cambria"/>
              </w:rPr>
              <w:t>Drive Right Track</w:t>
            </w:r>
          </w:p>
        </w:tc>
      </w:tr>
      <w:tr w:rsidR="00317DD9" w:rsidRPr="00C42886" w14:paraId="767CE237" w14:textId="77777777" w:rsidTr="00317DD9">
        <w:tc>
          <w:tcPr>
            <w:tcW w:w="2525" w:type="dxa"/>
            <w:tcMar>
              <w:top w:w="144" w:type="dxa"/>
              <w:left w:w="115" w:type="dxa"/>
              <w:bottom w:w="144" w:type="dxa"/>
              <w:right w:w="115" w:type="dxa"/>
            </w:tcMar>
            <w:vAlign w:val="center"/>
          </w:tcPr>
          <w:p w14:paraId="0DC941BD" w14:textId="77777777" w:rsidR="00317DD9" w:rsidRPr="00317DD9" w:rsidRDefault="00317DD9" w:rsidP="001B5C62">
            <w:pPr>
              <w:jc w:val="center"/>
              <w:rPr>
                <w:rFonts w:ascii="Cambria" w:hAnsi="Cambria"/>
              </w:rPr>
            </w:pPr>
            <w:r w:rsidRPr="00317DD9">
              <w:rPr>
                <w:rFonts w:ascii="Cambria" w:hAnsi="Cambria"/>
              </w:rPr>
              <w:t>IR Thermal Camera Array</w:t>
            </w:r>
          </w:p>
        </w:tc>
        <w:tc>
          <w:tcPr>
            <w:tcW w:w="1946" w:type="dxa"/>
            <w:tcMar>
              <w:top w:w="144" w:type="dxa"/>
              <w:left w:w="115" w:type="dxa"/>
              <w:bottom w:w="144" w:type="dxa"/>
              <w:right w:w="115" w:type="dxa"/>
            </w:tcMar>
            <w:vAlign w:val="center"/>
          </w:tcPr>
          <w:p w14:paraId="7CEBBA5C" w14:textId="77777777" w:rsidR="00317DD9" w:rsidRPr="00317DD9" w:rsidRDefault="00317DD9" w:rsidP="001B5C62">
            <w:pPr>
              <w:jc w:val="center"/>
              <w:rPr>
                <w:rFonts w:ascii="Cambria" w:hAnsi="Cambria"/>
              </w:rPr>
            </w:pPr>
            <w:r w:rsidRPr="00317DD9">
              <w:rPr>
                <w:rFonts w:ascii="Cambria" w:hAnsi="Cambria"/>
              </w:rPr>
              <w:t>Adafruit</w:t>
            </w:r>
          </w:p>
        </w:tc>
        <w:tc>
          <w:tcPr>
            <w:tcW w:w="2120" w:type="dxa"/>
            <w:tcMar>
              <w:top w:w="144" w:type="dxa"/>
              <w:left w:w="115" w:type="dxa"/>
              <w:bottom w:w="144" w:type="dxa"/>
              <w:right w:w="115" w:type="dxa"/>
            </w:tcMar>
            <w:vAlign w:val="center"/>
          </w:tcPr>
          <w:p w14:paraId="7A595F4B" w14:textId="77777777" w:rsidR="00317DD9" w:rsidRPr="00317DD9" w:rsidRDefault="00317DD9" w:rsidP="001B5C62">
            <w:pPr>
              <w:jc w:val="center"/>
              <w:rPr>
                <w:rFonts w:ascii="Cambria" w:hAnsi="Cambria"/>
              </w:rPr>
            </w:pPr>
            <w:r w:rsidRPr="00317DD9">
              <w:rPr>
                <w:rFonts w:ascii="Cambria" w:hAnsi="Cambria"/>
              </w:rPr>
              <w:t>AMG8833</w:t>
            </w:r>
          </w:p>
        </w:tc>
        <w:tc>
          <w:tcPr>
            <w:tcW w:w="2759" w:type="dxa"/>
            <w:tcMar>
              <w:top w:w="144" w:type="dxa"/>
              <w:left w:w="115" w:type="dxa"/>
              <w:bottom w:w="144" w:type="dxa"/>
              <w:right w:w="115" w:type="dxa"/>
            </w:tcMar>
            <w:vAlign w:val="center"/>
          </w:tcPr>
          <w:p w14:paraId="51A9B476" w14:textId="77777777" w:rsidR="00317DD9" w:rsidRPr="00317DD9" w:rsidRDefault="00317DD9" w:rsidP="001B5C62">
            <w:pPr>
              <w:jc w:val="center"/>
              <w:rPr>
                <w:rFonts w:ascii="Cambria" w:hAnsi="Cambria"/>
              </w:rPr>
            </w:pPr>
            <w:r w:rsidRPr="00317DD9">
              <w:rPr>
                <w:rFonts w:ascii="Cambria" w:hAnsi="Cambria"/>
              </w:rPr>
              <w:t>Heat Sensing</w:t>
            </w:r>
          </w:p>
        </w:tc>
      </w:tr>
      <w:tr w:rsidR="00317DD9" w:rsidRPr="00C42886" w14:paraId="138FCDD2" w14:textId="77777777" w:rsidTr="00317DD9">
        <w:tc>
          <w:tcPr>
            <w:tcW w:w="2525" w:type="dxa"/>
            <w:tcMar>
              <w:top w:w="144" w:type="dxa"/>
              <w:left w:w="115" w:type="dxa"/>
              <w:bottom w:w="144" w:type="dxa"/>
              <w:right w:w="115" w:type="dxa"/>
            </w:tcMar>
            <w:vAlign w:val="center"/>
          </w:tcPr>
          <w:p w14:paraId="2FFF3F88" w14:textId="77777777" w:rsidR="00317DD9" w:rsidRPr="00317DD9" w:rsidRDefault="00317DD9" w:rsidP="001B5C62">
            <w:pPr>
              <w:jc w:val="center"/>
              <w:rPr>
                <w:rFonts w:ascii="Cambria" w:hAnsi="Cambria"/>
              </w:rPr>
            </w:pPr>
            <w:r w:rsidRPr="00317DD9">
              <w:rPr>
                <w:rFonts w:ascii="Cambria" w:hAnsi="Cambria"/>
              </w:rPr>
              <w:t>Stepper Motor Driver</w:t>
            </w:r>
          </w:p>
        </w:tc>
        <w:tc>
          <w:tcPr>
            <w:tcW w:w="1946" w:type="dxa"/>
            <w:tcMar>
              <w:top w:w="144" w:type="dxa"/>
              <w:left w:w="115" w:type="dxa"/>
              <w:bottom w:w="144" w:type="dxa"/>
              <w:right w:w="115" w:type="dxa"/>
            </w:tcMar>
            <w:vAlign w:val="center"/>
          </w:tcPr>
          <w:p w14:paraId="6E351F71" w14:textId="77777777" w:rsidR="00317DD9" w:rsidRPr="00317DD9" w:rsidRDefault="00317DD9" w:rsidP="001B5C62">
            <w:pPr>
              <w:jc w:val="center"/>
              <w:rPr>
                <w:rFonts w:ascii="Cambria" w:hAnsi="Cambria"/>
              </w:rPr>
            </w:pPr>
            <w:r w:rsidRPr="00317DD9">
              <w:rPr>
                <w:rFonts w:ascii="Cambria" w:hAnsi="Cambria"/>
              </w:rPr>
              <w:t>BOJACK</w:t>
            </w:r>
          </w:p>
        </w:tc>
        <w:tc>
          <w:tcPr>
            <w:tcW w:w="2120" w:type="dxa"/>
            <w:tcMar>
              <w:top w:w="144" w:type="dxa"/>
              <w:left w:w="115" w:type="dxa"/>
              <w:bottom w:w="144" w:type="dxa"/>
              <w:right w:w="115" w:type="dxa"/>
            </w:tcMar>
            <w:vAlign w:val="center"/>
          </w:tcPr>
          <w:p w14:paraId="0704267E" w14:textId="77777777" w:rsidR="00317DD9" w:rsidRPr="00317DD9" w:rsidRDefault="00317DD9" w:rsidP="001B5C62">
            <w:pPr>
              <w:jc w:val="center"/>
              <w:rPr>
                <w:rFonts w:ascii="Cambria" w:hAnsi="Cambria"/>
              </w:rPr>
            </w:pPr>
            <w:r w:rsidRPr="00317DD9">
              <w:rPr>
                <w:rFonts w:ascii="Cambria" w:hAnsi="Cambria"/>
              </w:rPr>
              <w:t>L298N</w:t>
            </w:r>
          </w:p>
        </w:tc>
        <w:tc>
          <w:tcPr>
            <w:tcW w:w="2759" w:type="dxa"/>
            <w:tcMar>
              <w:top w:w="144" w:type="dxa"/>
              <w:left w:w="115" w:type="dxa"/>
              <w:bottom w:w="144" w:type="dxa"/>
              <w:right w:w="115" w:type="dxa"/>
            </w:tcMar>
            <w:vAlign w:val="center"/>
          </w:tcPr>
          <w:p w14:paraId="45456DBD" w14:textId="77777777" w:rsidR="00317DD9" w:rsidRPr="00317DD9" w:rsidRDefault="00317DD9" w:rsidP="001B5C62">
            <w:pPr>
              <w:jc w:val="center"/>
              <w:rPr>
                <w:rFonts w:ascii="Cambria" w:hAnsi="Cambria"/>
              </w:rPr>
            </w:pPr>
            <w:r w:rsidRPr="00317DD9">
              <w:rPr>
                <w:rFonts w:ascii="Cambria" w:hAnsi="Cambria"/>
              </w:rPr>
              <w:t>Supply 5V to Servo/Stepper Motors (High Current)</w:t>
            </w:r>
          </w:p>
        </w:tc>
      </w:tr>
      <w:tr w:rsidR="00317DD9" w:rsidRPr="00C42886" w14:paraId="608C6F1A" w14:textId="77777777" w:rsidTr="00317DD9">
        <w:tc>
          <w:tcPr>
            <w:tcW w:w="2525" w:type="dxa"/>
            <w:tcMar>
              <w:top w:w="144" w:type="dxa"/>
              <w:left w:w="115" w:type="dxa"/>
              <w:bottom w:w="144" w:type="dxa"/>
              <w:right w:w="115" w:type="dxa"/>
            </w:tcMar>
            <w:vAlign w:val="center"/>
          </w:tcPr>
          <w:p w14:paraId="0ED7A2D2" w14:textId="05E23003" w:rsidR="00317DD9" w:rsidRPr="00317DD9" w:rsidRDefault="00317DD9" w:rsidP="001B5C62">
            <w:pPr>
              <w:jc w:val="center"/>
              <w:rPr>
                <w:rFonts w:ascii="Cambria" w:hAnsi="Cambria"/>
              </w:rPr>
            </w:pPr>
            <w:r w:rsidRPr="00317DD9">
              <w:rPr>
                <w:rFonts w:ascii="Cambria" w:hAnsi="Cambria"/>
              </w:rPr>
              <w:t>Arduino External Power Supply x2</w:t>
            </w:r>
          </w:p>
          <w:p w14:paraId="018E083E" w14:textId="6DF17914" w:rsidR="00317DD9" w:rsidRPr="00317DD9" w:rsidRDefault="00317DD9" w:rsidP="001B5C62">
            <w:pPr>
              <w:jc w:val="center"/>
              <w:rPr>
                <w:rFonts w:ascii="Cambria" w:hAnsi="Cambria"/>
              </w:rPr>
            </w:pPr>
            <w:r w:rsidRPr="00317DD9">
              <w:rPr>
                <w:rFonts w:ascii="Cambria" w:hAnsi="Cambria"/>
              </w:rPr>
              <w:t>(w/ 9V Battery Adapter)</w:t>
            </w:r>
          </w:p>
        </w:tc>
        <w:tc>
          <w:tcPr>
            <w:tcW w:w="1946" w:type="dxa"/>
            <w:tcMar>
              <w:top w:w="144" w:type="dxa"/>
              <w:left w:w="115" w:type="dxa"/>
              <w:bottom w:w="144" w:type="dxa"/>
              <w:right w:w="115" w:type="dxa"/>
            </w:tcMar>
            <w:vAlign w:val="center"/>
          </w:tcPr>
          <w:p w14:paraId="40DEDD9C" w14:textId="77777777" w:rsidR="00317DD9" w:rsidRPr="00317DD9" w:rsidRDefault="00317DD9" w:rsidP="001B5C62">
            <w:pPr>
              <w:jc w:val="center"/>
              <w:rPr>
                <w:rFonts w:ascii="Cambria" w:hAnsi="Cambria"/>
              </w:rPr>
            </w:pPr>
            <w:r w:rsidRPr="00317DD9">
              <w:rPr>
                <w:rFonts w:ascii="Cambria" w:hAnsi="Cambria"/>
              </w:rPr>
              <w:t>Elegoo</w:t>
            </w:r>
          </w:p>
        </w:tc>
        <w:tc>
          <w:tcPr>
            <w:tcW w:w="2120" w:type="dxa"/>
            <w:tcMar>
              <w:top w:w="144" w:type="dxa"/>
              <w:left w:w="115" w:type="dxa"/>
              <w:bottom w:w="144" w:type="dxa"/>
              <w:right w:w="115" w:type="dxa"/>
            </w:tcMar>
            <w:vAlign w:val="center"/>
          </w:tcPr>
          <w:p w14:paraId="40E86E28" w14:textId="77777777" w:rsidR="00317DD9" w:rsidRPr="00317DD9" w:rsidRDefault="00317DD9" w:rsidP="001B5C62">
            <w:pPr>
              <w:jc w:val="center"/>
              <w:rPr>
                <w:rFonts w:ascii="Cambria" w:hAnsi="Cambria"/>
              </w:rPr>
            </w:pPr>
            <w:r w:rsidRPr="00317DD9">
              <w:rPr>
                <w:rFonts w:ascii="Cambria" w:hAnsi="Cambria"/>
              </w:rPr>
              <w:t>N/A</w:t>
            </w:r>
          </w:p>
        </w:tc>
        <w:tc>
          <w:tcPr>
            <w:tcW w:w="2759" w:type="dxa"/>
            <w:tcMar>
              <w:top w:w="144" w:type="dxa"/>
              <w:left w:w="115" w:type="dxa"/>
              <w:bottom w:w="144" w:type="dxa"/>
              <w:right w:w="115" w:type="dxa"/>
            </w:tcMar>
            <w:vAlign w:val="center"/>
          </w:tcPr>
          <w:p w14:paraId="2FD6DA96" w14:textId="77777777" w:rsidR="00317DD9" w:rsidRPr="00317DD9" w:rsidRDefault="00317DD9" w:rsidP="001B5C62">
            <w:pPr>
              <w:jc w:val="center"/>
              <w:rPr>
                <w:rFonts w:ascii="Cambria" w:hAnsi="Cambria"/>
              </w:rPr>
            </w:pPr>
            <w:r w:rsidRPr="00317DD9">
              <w:rPr>
                <w:rFonts w:ascii="Cambria" w:hAnsi="Cambria"/>
              </w:rPr>
              <w:t>Enable Powering of Microcontroller via 9V Batteries</w:t>
            </w:r>
          </w:p>
        </w:tc>
      </w:tr>
      <w:tr w:rsidR="00317DD9" w:rsidRPr="00C42886" w14:paraId="290BB8B3" w14:textId="77777777" w:rsidTr="00317DD9">
        <w:tc>
          <w:tcPr>
            <w:tcW w:w="2525" w:type="dxa"/>
            <w:tcMar>
              <w:top w:w="144" w:type="dxa"/>
              <w:left w:w="115" w:type="dxa"/>
              <w:bottom w:w="144" w:type="dxa"/>
              <w:right w:w="115" w:type="dxa"/>
            </w:tcMar>
            <w:vAlign w:val="center"/>
          </w:tcPr>
          <w:p w14:paraId="068F24A5" w14:textId="77777777" w:rsidR="00317DD9" w:rsidRPr="00317DD9" w:rsidRDefault="00317DD9" w:rsidP="001B5C62">
            <w:pPr>
              <w:jc w:val="center"/>
              <w:rPr>
                <w:rFonts w:ascii="Cambria" w:hAnsi="Cambria"/>
              </w:rPr>
            </w:pPr>
            <w:r w:rsidRPr="00317DD9">
              <w:rPr>
                <w:rFonts w:ascii="Cambria" w:hAnsi="Cambria"/>
              </w:rPr>
              <w:t>9V Battery x2</w:t>
            </w:r>
          </w:p>
        </w:tc>
        <w:tc>
          <w:tcPr>
            <w:tcW w:w="1946" w:type="dxa"/>
            <w:tcMar>
              <w:top w:w="144" w:type="dxa"/>
              <w:left w:w="115" w:type="dxa"/>
              <w:bottom w:w="144" w:type="dxa"/>
              <w:right w:w="115" w:type="dxa"/>
            </w:tcMar>
            <w:vAlign w:val="center"/>
          </w:tcPr>
          <w:p w14:paraId="3C7D8C82" w14:textId="77777777" w:rsidR="00317DD9" w:rsidRPr="00317DD9" w:rsidRDefault="00317DD9" w:rsidP="001B5C62">
            <w:pPr>
              <w:jc w:val="center"/>
              <w:rPr>
                <w:rFonts w:ascii="Cambria" w:hAnsi="Cambria"/>
              </w:rPr>
            </w:pPr>
            <w:r w:rsidRPr="00317DD9">
              <w:rPr>
                <w:rFonts w:ascii="Cambria" w:hAnsi="Cambria"/>
              </w:rPr>
              <w:t>Amazon Basics</w:t>
            </w:r>
          </w:p>
        </w:tc>
        <w:tc>
          <w:tcPr>
            <w:tcW w:w="2120" w:type="dxa"/>
            <w:tcMar>
              <w:top w:w="144" w:type="dxa"/>
              <w:left w:w="115" w:type="dxa"/>
              <w:bottom w:w="144" w:type="dxa"/>
              <w:right w:w="115" w:type="dxa"/>
            </w:tcMar>
            <w:vAlign w:val="center"/>
          </w:tcPr>
          <w:p w14:paraId="37842467" w14:textId="77777777" w:rsidR="00317DD9" w:rsidRPr="00317DD9" w:rsidRDefault="00317DD9" w:rsidP="001B5C62">
            <w:pPr>
              <w:jc w:val="center"/>
              <w:rPr>
                <w:rFonts w:ascii="Cambria" w:hAnsi="Cambria"/>
              </w:rPr>
            </w:pPr>
            <w:r w:rsidRPr="00317DD9">
              <w:rPr>
                <w:rFonts w:ascii="Cambria" w:hAnsi="Cambria"/>
              </w:rPr>
              <w:t>N/A</w:t>
            </w:r>
          </w:p>
        </w:tc>
        <w:tc>
          <w:tcPr>
            <w:tcW w:w="2759" w:type="dxa"/>
            <w:tcMar>
              <w:top w:w="144" w:type="dxa"/>
              <w:left w:w="115" w:type="dxa"/>
              <w:bottom w:w="144" w:type="dxa"/>
              <w:right w:w="115" w:type="dxa"/>
            </w:tcMar>
            <w:vAlign w:val="center"/>
          </w:tcPr>
          <w:p w14:paraId="637560B4" w14:textId="77777777" w:rsidR="00317DD9" w:rsidRPr="00317DD9" w:rsidRDefault="00317DD9" w:rsidP="001B5C62">
            <w:pPr>
              <w:jc w:val="center"/>
              <w:rPr>
                <w:rFonts w:ascii="Cambria" w:hAnsi="Cambria"/>
              </w:rPr>
            </w:pPr>
            <w:r w:rsidRPr="00317DD9">
              <w:rPr>
                <w:rFonts w:ascii="Cambria" w:hAnsi="Cambria"/>
              </w:rPr>
              <w:t>Power Supply</w:t>
            </w:r>
          </w:p>
        </w:tc>
      </w:tr>
    </w:tbl>
    <w:p w14:paraId="14E21DA3" w14:textId="77777777" w:rsidR="00A56FCF" w:rsidRDefault="00A56FCF"/>
    <w:p w14:paraId="676F4BE2" w14:textId="77777777" w:rsidR="00317DD9" w:rsidRDefault="00317DD9"/>
    <w:p w14:paraId="4197BEF8" w14:textId="77777777" w:rsidR="00A56FCF" w:rsidRDefault="00A56FCF"/>
    <w:p w14:paraId="6193962F" w14:textId="4C5FA6DC" w:rsidR="00317DD9" w:rsidRDefault="00317DD9">
      <w:pPr>
        <w:rPr>
          <w:rFonts w:ascii="Cambria" w:hAnsi="Cambria"/>
          <w:b/>
          <w:bCs/>
          <w:sz w:val="24"/>
          <w:szCs w:val="24"/>
          <w:u w:val="single"/>
        </w:rPr>
      </w:pPr>
      <w:r>
        <w:rPr>
          <w:rFonts w:ascii="Cambria" w:hAnsi="Cambria"/>
          <w:b/>
          <w:bCs/>
          <w:sz w:val="24"/>
          <w:szCs w:val="24"/>
          <w:u w:val="single"/>
        </w:rPr>
        <w:lastRenderedPageBreak/>
        <w:t>Analysis and Results</w:t>
      </w:r>
    </w:p>
    <w:p w14:paraId="38033BED" w14:textId="29C20D6D" w:rsidR="00317DD9" w:rsidRDefault="00317DD9">
      <w:pPr>
        <w:rPr>
          <w:rFonts w:ascii="Cambria" w:hAnsi="Cambria"/>
          <w:sz w:val="24"/>
          <w:szCs w:val="24"/>
        </w:rPr>
      </w:pPr>
      <w:r>
        <w:rPr>
          <w:rFonts w:ascii="Cambria" w:hAnsi="Cambria"/>
          <w:sz w:val="24"/>
          <w:szCs w:val="24"/>
        </w:rPr>
        <w:t xml:space="preserve">The result of this final project was overall a success. We managed to create and implement a heat-seeking robot meeting all of the design criteria. We did need an extra power source (the motor driver serves as a power source) since all the hardware that was required needed 5 volts to operate. The power source that the kit came with was faulty/could not power everything. Furthermore, the power source that was provided in the kit could not implement the logic required for the motors </w:t>
      </w:r>
      <w:r w:rsidR="002248F3">
        <w:rPr>
          <w:rFonts w:ascii="Cambria" w:hAnsi="Cambria"/>
          <w:sz w:val="24"/>
          <w:szCs w:val="24"/>
        </w:rPr>
        <w:t>in order to control movement and direction of the robot, rather, it only powered the motors to move forward. In addition to these challenges, a new communication protocol - I</w:t>
      </w:r>
      <w:r w:rsidR="002248F3">
        <w:rPr>
          <w:rFonts w:ascii="Cambria" w:hAnsi="Cambria"/>
          <w:sz w:val="24"/>
          <w:szCs w:val="24"/>
          <w:vertAlign w:val="superscript"/>
        </w:rPr>
        <w:t>2</w:t>
      </w:r>
      <w:r w:rsidR="002248F3">
        <w:rPr>
          <w:rFonts w:ascii="Cambria" w:hAnsi="Cambria"/>
          <w:sz w:val="24"/>
          <w:szCs w:val="24"/>
        </w:rPr>
        <w:t>C was learned.</w:t>
      </w:r>
    </w:p>
    <w:p w14:paraId="0531B5B5" w14:textId="48B20C47" w:rsidR="002248F3" w:rsidRDefault="002248F3">
      <w:pPr>
        <w:rPr>
          <w:rFonts w:ascii="Cambria" w:hAnsi="Cambria"/>
          <w:sz w:val="24"/>
          <w:szCs w:val="24"/>
        </w:rPr>
      </w:pPr>
      <w:r>
        <w:rPr>
          <w:rFonts w:ascii="Cambria" w:hAnsi="Cambria"/>
          <w:sz w:val="24"/>
          <w:szCs w:val="24"/>
        </w:rPr>
        <w:t>The advantage of using I</w:t>
      </w:r>
      <w:r>
        <w:rPr>
          <w:rFonts w:ascii="Cambria" w:hAnsi="Cambria"/>
          <w:sz w:val="24"/>
          <w:szCs w:val="24"/>
          <w:vertAlign w:val="superscript"/>
        </w:rPr>
        <w:t>2</w:t>
      </w:r>
      <w:r>
        <w:rPr>
          <w:rFonts w:ascii="Cambria" w:hAnsi="Cambria"/>
          <w:sz w:val="24"/>
          <w:szCs w:val="24"/>
        </w:rPr>
        <w:t>C over other communication protocols, especially in our project is that it allowed us to read all 64 infrared sensors in our thermal camera array using only 2 wires rather than 64. Namely, ‘SCL’ and ‘SDA’ where ‘SCL’ is short for “Serial Clock” and ‘SDA’ is short for “Serial Data”. Serial Clock is an output from the microcontroller to the thermal camera array in the form of a square pulse which essentially requests data from the thermal camera array. This is because in the I</w:t>
      </w:r>
      <w:r>
        <w:rPr>
          <w:rFonts w:ascii="Cambria" w:hAnsi="Cambria"/>
          <w:sz w:val="24"/>
          <w:szCs w:val="24"/>
          <w:vertAlign w:val="superscript"/>
        </w:rPr>
        <w:t>2</w:t>
      </w:r>
      <w:r>
        <w:rPr>
          <w:rFonts w:ascii="Cambria" w:hAnsi="Cambria"/>
          <w:sz w:val="24"/>
          <w:szCs w:val="24"/>
        </w:rPr>
        <w:t>C protocol, sensors are not constantly transmitting data, but rather only transmit their current data upon request from the microcontroller. The second wire, ‘SDA’ is short for “Serial Data” and is the actual data containing the temperatures in degrees Celsius that is sent from the thermal camera array to the microcontroller after a request from the microcontroller is received.</w:t>
      </w:r>
    </w:p>
    <w:p w14:paraId="690E3717" w14:textId="06233E29" w:rsidR="002248F3" w:rsidRDefault="002248F3">
      <w:pPr>
        <w:rPr>
          <w:rFonts w:ascii="Cambria" w:hAnsi="Cambria"/>
          <w:b/>
          <w:bCs/>
          <w:sz w:val="24"/>
          <w:szCs w:val="24"/>
          <w:u w:val="single"/>
        </w:rPr>
      </w:pPr>
      <w:r>
        <w:rPr>
          <w:rFonts w:ascii="Cambria" w:hAnsi="Cambria"/>
          <w:b/>
          <w:bCs/>
          <w:sz w:val="24"/>
          <w:szCs w:val="24"/>
          <w:u w:val="single"/>
        </w:rPr>
        <w:t>Conclusion</w:t>
      </w:r>
    </w:p>
    <w:p w14:paraId="345CEECC" w14:textId="4036D2AD" w:rsidR="00A56FCF" w:rsidRDefault="002248F3">
      <w:pPr>
        <w:rPr>
          <w:rFonts w:ascii="Cambria" w:hAnsi="Cambria"/>
          <w:sz w:val="24"/>
          <w:szCs w:val="24"/>
        </w:rPr>
      </w:pPr>
      <w:r>
        <w:rPr>
          <w:rFonts w:ascii="Cambria" w:hAnsi="Cambria"/>
          <w:sz w:val="24"/>
          <w:szCs w:val="24"/>
        </w:rPr>
        <w:t xml:space="preserve">Overall, this project </w:t>
      </w:r>
      <w:r w:rsidR="00710324">
        <w:rPr>
          <w:rFonts w:ascii="Cambria" w:hAnsi="Cambria"/>
          <w:sz w:val="24"/>
          <w:szCs w:val="24"/>
        </w:rPr>
        <w:t>taught us many different things about robotics. The biggest takeaway was of course learning the I</w:t>
      </w:r>
      <w:r w:rsidR="00710324">
        <w:rPr>
          <w:rFonts w:ascii="Cambria" w:hAnsi="Cambria"/>
          <w:sz w:val="24"/>
          <w:szCs w:val="24"/>
          <w:vertAlign w:val="superscript"/>
        </w:rPr>
        <w:t>2</w:t>
      </w:r>
      <w:r w:rsidR="00710324">
        <w:rPr>
          <w:rFonts w:ascii="Cambria" w:hAnsi="Cambria"/>
          <w:sz w:val="24"/>
          <w:szCs w:val="24"/>
        </w:rPr>
        <w:t>C protocol, but the challenges faced while programming the logic behind movement of the robot, namely controlling the movement of the motors from scratch on a completely different microcontroller than the one used throughout the labs, proved to be valuable lessons.</w:t>
      </w:r>
    </w:p>
    <w:p w14:paraId="4C9BF743" w14:textId="03DA2661" w:rsidR="00817DB4" w:rsidRDefault="00817DB4">
      <w:pPr>
        <w:rPr>
          <w:rFonts w:ascii="Cambria" w:hAnsi="Cambria"/>
          <w:b/>
          <w:bCs/>
          <w:sz w:val="24"/>
          <w:szCs w:val="24"/>
          <w:u w:val="single"/>
        </w:rPr>
      </w:pPr>
      <w:r>
        <w:rPr>
          <w:rFonts w:ascii="Cambria" w:hAnsi="Cambria"/>
          <w:b/>
          <w:bCs/>
          <w:sz w:val="24"/>
          <w:szCs w:val="24"/>
          <w:u w:val="single"/>
        </w:rPr>
        <w:t>GitHub Repository Link</w:t>
      </w:r>
    </w:p>
    <w:p w14:paraId="6B81D4B6" w14:textId="65F4F103" w:rsidR="00817DB4" w:rsidRPr="00817DB4" w:rsidRDefault="00817DB4">
      <w:pPr>
        <w:rPr>
          <w:rFonts w:ascii="Cambria" w:hAnsi="Cambria"/>
          <w:sz w:val="24"/>
          <w:szCs w:val="24"/>
        </w:rPr>
      </w:pPr>
      <w:r w:rsidRPr="00817DB4">
        <w:rPr>
          <w:rFonts w:ascii="Cambria" w:hAnsi="Cambria"/>
          <w:sz w:val="24"/>
          <w:szCs w:val="24"/>
        </w:rPr>
        <w:t>https://github.com/surenb1/Heat-Seeking-Robot-Arduino</w:t>
      </w:r>
    </w:p>
    <w:p w14:paraId="6C41CDB7" w14:textId="77777777" w:rsidR="00A56FCF" w:rsidRDefault="00A56FCF"/>
    <w:sectPr w:rsidR="00A56FCF" w:rsidSect="002E731A">
      <w:headerReference w:type="default"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A9046" w14:textId="77777777" w:rsidR="00952C5E" w:rsidRDefault="00952C5E" w:rsidP="0003153F">
      <w:pPr>
        <w:spacing w:after="0" w:line="240" w:lineRule="auto"/>
      </w:pPr>
      <w:r>
        <w:separator/>
      </w:r>
    </w:p>
  </w:endnote>
  <w:endnote w:type="continuationSeparator" w:id="0">
    <w:p w14:paraId="04402BCC" w14:textId="77777777" w:rsidR="00952C5E" w:rsidRDefault="00952C5E" w:rsidP="00031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D2D8" w14:textId="77777777" w:rsidR="00AC1DF7" w:rsidRPr="00682F7C" w:rsidRDefault="00AC1DF7" w:rsidP="00CB115A">
    <w:pPr>
      <w:pStyle w:val="Footer"/>
      <w:jc w:val="right"/>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738D" w14:textId="77777777" w:rsidR="00952C5E" w:rsidRDefault="00952C5E" w:rsidP="0003153F">
      <w:pPr>
        <w:spacing w:after="0" w:line="240" w:lineRule="auto"/>
      </w:pPr>
      <w:r>
        <w:separator/>
      </w:r>
    </w:p>
  </w:footnote>
  <w:footnote w:type="continuationSeparator" w:id="0">
    <w:p w14:paraId="113781E5" w14:textId="77777777" w:rsidR="00952C5E" w:rsidRDefault="00952C5E" w:rsidP="00031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8011" w14:textId="77777777" w:rsidR="00AC1DF7" w:rsidRPr="00B32858" w:rsidRDefault="00AC1DF7" w:rsidP="00B32858">
    <w:pPr>
      <w:pStyle w:val="Heade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E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C34040"/>
    <w:multiLevelType w:val="hybridMultilevel"/>
    <w:tmpl w:val="0BEA5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5DC6"/>
    <w:multiLevelType w:val="hybridMultilevel"/>
    <w:tmpl w:val="81B8E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93E4E"/>
    <w:multiLevelType w:val="hybridMultilevel"/>
    <w:tmpl w:val="87E49D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A0304A"/>
    <w:multiLevelType w:val="multilevel"/>
    <w:tmpl w:val="460CA9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9F0459C"/>
    <w:multiLevelType w:val="hybridMultilevel"/>
    <w:tmpl w:val="9F2CF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65276D"/>
    <w:multiLevelType w:val="hybridMultilevel"/>
    <w:tmpl w:val="556C7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F775F"/>
    <w:multiLevelType w:val="multilevel"/>
    <w:tmpl w:val="2576A5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FE961C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4FE657E"/>
    <w:multiLevelType w:val="hybridMultilevel"/>
    <w:tmpl w:val="E5163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A12EF1"/>
    <w:multiLevelType w:val="hybridMultilevel"/>
    <w:tmpl w:val="FAB0E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75304E"/>
    <w:multiLevelType w:val="multilevel"/>
    <w:tmpl w:val="EAEE5B8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5BA5212"/>
    <w:multiLevelType w:val="hybridMultilevel"/>
    <w:tmpl w:val="3AD09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E167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3455EA"/>
    <w:multiLevelType w:val="hybridMultilevel"/>
    <w:tmpl w:val="87E49D1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4B4198"/>
    <w:multiLevelType w:val="hybridMultilevel"/>
    <w:tmpl w:val="46DA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1C0B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217D65"/>
    <w:multiLevelType w:val="hybridMultilevel"/>
    <w:tmpl w:val="D7B48F3A"/>
    <w:lvl w:ilvl="0" w:tplc="63482D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214A05"/>
    <w:multiLevelType w:val="multilevel"/>
    <w:tmpl w:val="B838E7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BB1144A"/>
    <w:multiLevelType w:val="hybridMultilevel"/>
    <w:tmpl w:val="3286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AB795B"/>
    <w:multiLevelType w:val="hybridMultilevel"/>
    <w:tmpl w:val="25602934"/>
    <w:lvl w:ilvl="0" w:tplc="FC0E6648">
      <w:start w:val="1"/>
      <w:numFmt w:val="decimal"/>
      <w:lvlText w:val="%1."/>
      <w:lvlJc w:val="left"/>
      <w:pPr>
        <w:ind w:left="360" w:hanging="360"/>
      </w:pPr>
      <w:rPr>
        <w:rFonts w:ascii="Cambria" w:hAnsi="Cambria" w:hint="default"/>
        <w:b w:val="0"/>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005161"/>
    <w:multiLevelType w:val="hybridMultilevel"/>
    <w:tmpl w:val="92181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166262"/>
    <w:multiLevelType w:val="multilevel"/>
    <w:tmpl w:val="5170B7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8CF4127"/>
    <w:multiLevelType w:val="multilevel"/>
    <w:tmpl w:val="F6E68C8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C2D76E4"/>
    <w:multiLevelType w:val="hybridMultilevel"/>
    <w:tmpl w:val="21F40D64"/>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C6C6E9E"/>
    <w:multiLevelType w:val="multilevel"/>
    <w:tmpl w:val="ECF4E5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5F5F16E0"/>
    <w:multiLevelType w:val="multilevel"/>
    <w:tmpl w:val="B4E665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05C7A60"/>
    <w:multiLevelType w:val="multilevel"/>
    <w:tmpl w:val="B7A47C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17636E0"/>
    <w:multiLevelType w:val="hybridMultilevel"/>
    <w:tmpl w:val="A90E2B8A"/>
    <w:lvl w:ilvl="0" w:tplc="0409000F">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236C12"/>
    <w:multiLevelType w:val="hybridMultilevel"/>
    <w:tmpl w:val="56E85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4B1EF2"/>
    <w:multiLevelType w:val="hybridMultilevel"/>
    <w:tmpl w:val="B2EEE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D4778EF"/>
    <w:multiLevelType w:val="hybridMultilevel"/>
    <w:tmpl w:val="50485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4F15DD"/>
    <w:multiLevelType w:val="multilevel"/>
    <w:tmpl w:val="853010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6E8079F0"/>
    <w:multiLevelType w:val="hybridMultilevel"/>
    <w:tmpl w:val="2FBE0E0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A3F2790"/>
    <w:multiLevelType w:val="hybridMultilevel"/>
    <w:tmpl w:val="87E49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264733">
    <w:abstractNumId w:val="10"/>
  </w:num>
  <w:num w:numId="2" w16cid:durableId="427384785">
    <w:abstractNumId w:val="9"/>
  </w:num>
  <w:num w:numId="3" w16cid:durableId="433592850">
    <w:abstractNumId w:val="31"/>
  </w:num>
  <w:num w:numId="4" w16cid:durableId="11731486">
    <w:abstractNumId w:val="20"/>
  </w:num>
  <w:num w:numId="5" w16cid:durableId="243421536">
    <w:abstractNumId w:val="29"/>
  </w:num>
  <w:num w:numId="6" w16cid:durableId="2129665953">
    <w:abstractNumId w:val="33"/>
  </w:num>
  <w:num w:numId="7" w16cid:durableId="843319203">
    <w:abstractNumId w:val="24"/>
  </w:num>
  <w:num w:numId="8" w16cid:durableId="1188636713">
    <w:abstractNumId w:val="12"/>
  </w:num>
  <w:num w:numId="9" w16cid:durableId="56248482">
    <w:abstractNumId w:val="34"/>
  </w:num>
  <w:num w:numId="10" w16cid:durableId="881097089">
    <w:abstractNumId w:val="3"/>
  </w:num>
  <w:num w:numId="11" w16cid:durableId="613631352">
    <w:abstractNumId w:val="13"/>
  </w:num>
  <w:num w:numId="12" w16cid:durableId="2132311795">
    <w:abstractNumId w:val="16"/>
  </w:num>
  <w:num w:numId="13" w16cid:durableId="1901477235">
    <w:abstractNumId w:val="17"/>
  </w:num>
  <w:num w:numId="14" w16cid:durableId="1427507020">
    <w:abstractNumId w:val="25"/>
  </w:num>
  <w:num w:numId="15" w16cid:durableId="1237790260">
    <w:abstractNumId w:val="18"/>
  </w:num>
  <w:num w:numId="16" w16cid:durableId="532572898">
    <w:abstractNumId w:val="7"/>
  </w:num>
  <w:num w:numId="17" w16cid:durableId="184562149">
    <w:abstractNumId w:val="11"/>
  </w:num>
  <w:num w:numId="18" w16cid:durableId="1687439965">
    <w:abstractNumId w:val="32"/>
  </w:num>
  <w:num w:numId="19" w16cid:durableId="2039307878">
    <w:abstractNumId w:val="22"/>
  </w:num>
  <w:num w:numId="20" w16cid:durableId="524946004">
    <w:abstractNumId w:val="26"/>
  </w:num>
  <w:num w:numId="21" w16cid:durableId="450055464">
    <w:abstractNumId w:val="23"/>
  </w:num>
  <w:num w:numId="22" w16cid:durableId="1145856841">
    <w:abstractNumId w:val="27"/>
  </w:num>
  <w:num w:numId="23" w16cid:durableId="430324706">
    <w:abstractNumId w:val="4"/>
  </w:num>
  <w:num w:numId="24" w16cid:durableId="1268275295">
    <w:abstractNumId w:val="8"/>
  </w:num>
  <w:num w:numId="25" w16cid:durableId="1787311667">
    <w:abstractNumId w:val="0"/>
  </w:num>
  <w:num w:numId="26" w16cid:durableId="1693919005">
    <w:abstractNumId w:val="15"/>
  </w:num>
  <w:num w:numId="27" w16cid:durableId="2053383167">
    <w:abstractNumId w:val="6"/>
  </w:num>
  <w:num w:numId="28" w16cid:durableId="1785424515">
    <w:abstractNumId w:val="19"/>
  </w:num>
  <w:num w:numId="29" w16cid:durableId="163592066">
    <w:abstractNumId w:val="2"/>
  </w:num>
  <w:num w:numId="30" w16cid:durableId="1518274109">
    <w:abstractNumId w:val="5"/>
  </w:num>
  <w:num w:numId="31" w16cid:durableId="1050958257">
    <w:abstractNumId w:val="14"/>
  </w:num>
  <w:num w:numId="32" w16cid:durableId="976102857">
    <w:abstractNumId w:val="21"/>
  </w:num>
  <w:num w:numId="33" w16cid:durableId="1227258584">
    <w:abstractNumId w:val="1"/>
  </w:num>
  <w:num w:numId="34" w16cid:durableId="1088306115">
    <w:abstractNumId w:val="30"/>
  </w:num>
  <w:num w:numId="35" w16cid:durableId="134239696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6E3"/>
    <w:rsid w:val="00022865"/>
    <w:rsid w:val="00022CA6"/>
    <w:rsid w:val="000234F3"/>
    <w:rsid w:val="0002450B"/>
    <w:rsid w:val="0002622D"/>
    <w:rsid w:val="0003014C"/>
    <w:rsid w:val="00030AC9"/>
    <w:rsid w:val="0003153F"/>
    <w:rsid w:val="00035964"/>
    <w:rsid w:val="00036131"/>
    <w:rsid w:val="00040839"/>
    <w:rsid w:val="000468E2"/>
    <w:rsid w:val="00051021"/>
    <w:rsid w:val="0005500B"/>
    <w:rsid w:val="00057738"/>
    <w:rsid w:val="000664A7"/>
    <w:rsid w:val="00074020"/>
    <w:rsid w:val="00077FFB"/>
    <w:rsid w:val="00085366"/>
    <w:rsid w:val="00087091"/>
    <w:rsid w:val="00091BDD"/>
    <w:rsid w:val="000932C9"/>
    <w:rsid w:val="0009648D"/>
    <w:rsid w:val="000968F0"/>
    <w:rsid w:val="0009758B"/>
    <w:rsid w:val="000A487A"/>
    <w:rsid w:val="000A59F4"/>
    <w:rsid w:val="000A74E9"/>
    <w:rsid w:val="000A75DD"/>
    <w:rsid w:val="000B0E71"/>
    <w:rsid w:val="000B5642"/>
    <w:rsid w:val="000B70CF"/>
    <w:rsid w:val="000C0CFF"/>
    <w:rsid w:val="000C2A6D"/>
    <w:rsid w:val="000C7B1C"/>
    <w:rsid w:val="000E078C"/>
    <w:rsid w:val="000E18BB"/>
    <w:rsid w:val="000E42B3"/>
    <w:rsid w:val="000E5281"/>
    <w:rsid w:val="000F1FBC"/>
    <w:rsid w:val="00114914"/>
    <w:rsid w:val="001154D5"/>
    <w:rsid w:val="001154F1"/>
    <w:rsid w:val="001167EA"/>
    <w:rsid w:val="00122541"/>
    <w:rsid w:val="00131A57"/>
    <w:rsid w:val="00136503"/>
    <w:rsid w:val="001371B2"/>
    <w:rsid w:val="00145667"/>
    <w:rsid w:val="00153DD5"/>
    <w:rsid w:val="00154271"/>
    <w:rsid w:val="00154C9D"/>
    <w:rsid w:val="001663C6"/>
    <w:rsid w:val="00167CCA"/>
    <w:rsid w:val="00176087"/>
    <w:rsid w:val="00183008"/>
    <w:rsid w:val="00183472"/>
    <w:rsid w:val="00183F78"/>
    <w:rsid w:val="001A4770"/>
    <w:rsid w:val="001A65FA"/>
    <w:rsid w:val="001A7686"/>
    <w:rsid w:val="001B149E"/>
    <w:rsid w:val="001B47E0"/>
    <w:rsid w:val="001B6FC0"/>
    <w:rsid w:val="001C1978"/>
    <w:rsid w:val="001C5859"/>
    <w:rsid w:val="001E6423"/>
    <w:rsid w:val="001F3C61"/>
    <w:rsid w:val="001F492C"/>
    <w:rsid w:val="001F5D93"/>
    <w:rsid w:val="00212630"/>
    <w:rsid w:val="002248F3"/>
    <w:rsid w:val="00232877"/>
    <w:rsid w:val="00232BDF"/>
    <w:rsid w:val="002376BA"/>
    <w:rsid w:val="002435AD"/>
    <w:rsid w:val="00250192"/>
    <w:rsid w:val="00250A22"/>
    <w:rsid w:val="00252CFE"/>
    <w:rsid w:val="002608A1"/>
    <w:rsid w:val="002613DE"/>
    <w:rsid w:val="002674D7"/>
    <w:rsid w:val="00273CEA"/>
    <w:rsid w:val="00275270"/>
    <w:rsid w:val="002802EA"/>
    <w:rsid w:val="00281A44"/>
    <w:rsid w:val="00281ECC"/>
    <w:rsid w:val="00281FEB"/>
    <w:rsid w:val="00282AEC"/>
    <w:rsid w:val="00286A69"/>
    <w:rsid w:val="00286B83"/>
    <w:rsid w:val="002A3995"/>
    <w:rsid w:val="002A73BD"/>
    <w:rsid w:val="002B4BC1"/>
    <w:rsid w:val="002C1224"/>
    <w:rsid w:val="002D0EE5"/>
    <w:rsid w:val="002D5A1A"/>
    <w:rsid w:val="002E2017"/>
    <w:rsid w:val="002E41B3"/>
    <w:rsid w:val="002E731A"/>
    <w:rsid w:val="002F0CB1"/>
    <w:rsid w:val="002F37E4"/>
    <w:rsid w:val="002F3AB1"/>
    <w:rsid w:val="002F58F0"/>
    <w:rsid w:val="00304AC8"/>
    <w:rsid w:val="003116CA"/>
    <w:rsid w:val="00312C82"/>
    <w:rsid w:val="0031394F"/>
    <w:rsid w:val="003176EA"/>
    <w:rsid w:val="00317DD9"/>
    <w:rsid w:val="00327E7B"/>
    <w:rsid w:val="00331904"/>
    <w:rsid w:val="00332430"/>
    <w:rsid w:val="00336B8E"/>
    <w:rsid w:val="00336E59"/>
    <w:rsid w:val="00344C21"/>
    <w:rsid w:val="00344FCB"/>
    <w:rsid w:val="00353EF3"/>
    <w:rsid w:val="0035740A"/>
    <w:rsid w:val="00360411"/>
    <w:rsid w:val="003619D2"/>
    <w:rsid w:val="00361F46"/>
    <w:rsid w:val="00362840"/>
    <w:rsid w:val="0037382E"/>
    <w:rsid w:val="0037659B"/>
    <w:rsid w:val="003803A6"/>
    <w:rsid w:val="00384CA6"/>
    <w:rsid w:val="003911ED"/>
    <w:rsid w:val="00392ED0"/>
    <w:rsid w:val="003A3CCC"/>
    <w:rsid w:val="003B3564"/>
    <w:rsid w:val="003B6ACC"/>
    <w:rsid w:val="003C1A57"/>
    <w:rsid w:val="003C6337"/>
    <w:rsid w:val="003C7CDA"/>
    <w:rsid w:val="003D33B8"/>
    <w:rsid w:val="003D3A0B"/>
    <w:rsid w:val="003D7C99"/>
    <w:rsid w:val="003E3494"/>
    <w:rsid w:val="003E4208"/>
    <w:rsid w:val="003E562B"/>
    <w:rsid w:val="003F2B93"/>
    <w:rsid w:val="003F7360"/>
    <w:rsid w:val="00402BEA"/>
    <w:rsid w:val="004030EF"/>
    <w:rsid w:val="004050D0"/>
    <w:rsid w:val="00405654"/>
    <w:rsid w:val="00406205"/>
    <w:rsid w:val="00411AAD"/>
    <w:rsid w:val="00412F90"/>
    <w:rsid w:val="00416DA7"/>
    <w:rsid w:val="004177DE"/>
    <w:rsid w:val="00420BD4"/>
    <w:rsid w:val="00421F0E"/>
    <w:rsid w:val="00431EB2"/>
    <w:rsid w:val="00434A10"/>
    <w:rsid w:val="00434E53"/>
    <w:rsid w:val="004353E5"/>
    <w:rsid w:val="00435B31"/>
    <w:rsid w:val="004366E3"/>
    <w:rsid w:val="0044032D"/>
    <w:rsid w:val="00445798"/>
    <w:rsid w:val="004527DF"/>
    <w:rsid w:val="004600A5"/>
    <w:rsid w:val="004633D0"/>
    <w:rsid w:val="0047092B"/>
    <w:rsid w:val="004801E0"/>
    <w:rsid w:val="0048090B"/>
    <w:rsid w:val="004845BD"/>
    <w:rsid w:val="00484BE2"/>
    <w:rsid w:val="00484DA1"/>
    <w:rsid w:val="00485936"/>
    <w:rsid w:val="00492980"/>
    <w:rsid w:val="00493EA6"/>
    <w:rsid w:val="00494412"/>
    <w:rsid w:val="0049705D"/>
    <w:rsid w:val="004A0EA9"/>
    <w:rsid w:val="004A1659"/>
    <w:rsid w:val="004A1E91"/>
    <w:rsid w:val="004A3652"/>
    <w:rsid w:val="004C21AC"/>
    <w:rsid w:val="004C5B50"/>
    <w:rsid w:val="004C68B8"/>
    <w:rsid w:val="004D08FD"/>
    <w:rsid w:val="004D3686"/>
    <w:rsid w:val="004E6765"/>
    <w:rsid w:val="004F02BF"/>
    <w:rsid w:val="004F4C02"/>
    <w:rsid w:val="004F6CE3"/>
    <w:rsid w:val="0051127F"/>
    <w:rsid w:val="00523AB6"/>
    <w:rsid w:val="0053085E"/>
    <w:rsid w:val="005318A4"/>
    <w:rsid w:val="00532C30"/>
    <w:rsid w:val="005350C9"/>
    <w:rsid w:val="00536710"/>
    <w:rsid w:val="00536EB4"/>
    <w:rsid w:val="00537A2C"/>
    <w:rsid w:val="00537B9F"/>
    <w:rsid w:val="00545596"/>
    <w:rsid w:val="0055159D"/>
    <w:rsid w:val="00552997"/>
    <w:rsid w:val="00552D19"/>
    <w:rsid w:val="005531E3"/>
    <w:rsid w:val="00557914"/>
    <w:rsid w:val="00560919"/>
    <w:rsid w:val="005743DC"/>
    <w:rsid w:val="005876B8"/>
    <w:rsid w:val="00591028"/>
    <w:rsid w:val="005933B4"/>
    <w:rsid w:val="00594AFF"/>
    <w:rsid w:val="00597E7D"/>
    <w:rsid w:val="005A5F71"/>
    <w:rsid w:val="005A7409"/>
    <w:rsid w:val="005B050E"/>
    <w:rsid w:val="005B11C4"/>
    <w:rsid w:val="005B5470"/>
    <w:rsid w:val="005C2CDA"/>
    <w:rsid w:val="005C513F"/>
    <w:rsid w:val="005C6153"/>
    <w:rsid w:val="005C634F"/>
    <w:rsid w:val="005D692C"/>
    <w:rsid w:val="005E0860"/>
    <w:rsid w:val="005E3DAB"/>
    <w:rsid w:val="005E41BB"/>
    <w:rsid w:val="005F083F"/>
    <w:rsid w:val="005F25EE"/>
    <w:rsid w:val="005F5585"/>
    <w:rsid w:val="006022A0"/>
    <w:rsid w:val="00615D52"/>
    <w:rsid w:val="006169A3"/>
    <w:rsid w:val="00617221"/>
    <w:rsid w:val="00624AEA"/>
    <w:rsid w:val="00626D81"/>
    <w:rsid w:val="0063529E"/>
    <w:rsid w:val="00636610"/>
    <w:rsid w:val="00644BB2"/>
    <w:rsid w:val="0065121D"/>
    <w:rsid w:val="00653F8A"/>
    <w:rsid w:val="00663FDC"/>
    <w:rsid w:val="006640CD"/>
    <w:rsid w:val="006672E1"/>
    <w:rsid w:val="006726FB"/>
    <w:rsid w:val="00682F7C"/>
    <w:rsid w:val="00687750"/>
    <w:rsid w:val="00687D3E"/>
    <w:rsid w:val="006953CA"/>
    <w:rsid w:val="006965DC"/>
    <w:rsid w:val="006974C1"/>
    <w:rsid w:val="006A5C3C"/>
    <w:rsid w:val="006B3308"/>
    <w:rsid w:val="006C4E41"/>
    <w:rsid w:val="006D1D61"/>
    <w:rsid w:val="006D401F"/>
    <w:rsid w:val="006D5797"/>
    <w:rsid w:val="006F1318"/>
    <w:rsid w:val="006F4878"/>
    <w:rsid w:val="006F5B24"/>
    <w:rsid w:val="00702F90"/>
    <w:rsid w:val="00710324"/>
    <w:rsid w:val="00711F21"/>
    <w:rsid w:val="00717246"/>
    <w:rsid w:val="00717AE6"/>
    <w:rsid w:val="007362E8"/>
    <w:rsid w:val="00744C08"/>
    <w:rsid w:val="00746BC1"/>
    <w:rsid w:val="007473D9"/>
    <w:rsid w:val="00750ED0"/>
    <w:rsid w:val="00754C2E"/>
    <w:rsid w:val="00756094"/>
    <w:rsid w:val="007725BF"/>
    <w:rsid w:val="00772BAD"/>
    <w:rsid w:val="00781177"/>
    <w:rsid w:val="00782F94"/>
    <w:rsid w:val="00786C9E"/>
    <w:rsid w:val="0079027C"/>
    <w:rsid w:val="007938B1"/>
    <w:rsid w:val="007A3430"/>
    <w:rsid w:val="007A5E6B"/>
    <w:rsid w:val="007A65AA"/>
    <w:rsid w:val="007C35B7"/>
    <w:rsid w:val="007C5D1F"/>
    <w:rsid w:val="007D014F"/>
    <w:rsid w:val="007E4078"/>
    <w:rsid w:val="007E4467"/>
    <w:rsid w:val="007F0362"/>
    <w:rsid w:val="007F3F4E"/>
    <w:rsid w:val="007F4A1D"/>
    <w:rsid w:val="008010BB"/>
    <w:rsid w:val="008010D6"/>
    <w:rsid w:val="00802130"/>
    <w:rsid w:val="00804130"/>
    <w:rsid w:val="00804F2D"/>
    <w:rsid w:val="0080583D"/>
    <w:rsid w:val="008059AE"/>
    <w:rsid w:val="00813A41"/>
    <w:rsid w:val="00814DC2"/>
    <w:rsid w:val="0081524B"/>
    <w:rsid w:val="00817DB4"/>
    <w:rsid w:val="00821FBA"/>
    <w:rsid w:val="0082553B"/>
    <w:rsid w:val="0083102F"/>
    <w:rsid w:val="00836D53"/>
    <w:rsid w:val="00840E2D"/>
    <w:rsid w:val="00844772"/>
    <w:rsid w:val="008454C8"/>
    <w:rsid w:val="00846446"/>
    <w:rsid w:val="00852898"/>
    <w:rsid w:val="008553BF"/>
    <w:rsid w:val="008563AB"/>
    <w:rsid w:val="008613C5"/>
    <w:rsid w:val="008615AB"/>
    <w:rsid w:val="00872934"/>
    <w:rsid w:val="00873363"/>
    <w:rsid w:val="0087760D"/>
    <w:rsid w:val="0088271E"/>
    <w:rsid w:val="00886C44"/>
    <w:rsid w:val="00891B04"/>
    <w:rsid w:val="008972FE"/>
    <w:rsid w:val="008A53B5"/>
    <w:rsid w:val="008A5827"/>
    <w:rsid w:val="008C562F"/>
    <w:rsid w:val="008D3B51"/>
    <w:rsid w:val="008D527B"/>
    <w:rsid w:val="008D7F37"/>
    <w:rsid w:val="008D7FEC"/>
    <w:rsid w:val="008F3E98"/>
    <w:rsid w:val="00901F15"/>
    <w:rsid w:val="0090305D"/>
    <w:rsid w:val="0090322F"/>
    <w:rsid w:val="009079A5"/>
    <w:rsid w:val="009273D8"/>
    <w:rsid w:val="00941BF5"/>
    <w:rsid w:val="00946EAB"/>
    <w:rsid w:val="0095037C"/>
    <w:rsid w:val="00952C5E"/>
    <w:rsid w:val="00956DDF"/>
    <w:rsid w:val="009649D6"/>
    <w:rsid w:val="009657C4"/>
    <w:rsid w:val="009674CC"/>
    <w:rsid w:val="00971886"/>
    <w:rsid w:val="00972367"/>
    <w:rsid w:val="00972B6C"/>
    <w:rsid w:val="00975255"/>
    <w:rsid w:val="00985F67"/>
    <w:rsid w:val="00987F1D"/>
    <w:rsid w:val="00991C50"/>
    <w:rsid w:val="009926B6"/>
    <w:rsid w:val="00994A94"/>
    <w:rsid w:val="009A69C5"/>
    <w:rsid w:val="009C5324"/>
    <w:rsid w:val="009D1D3D"/>
    <w:rsid w:val="009D3C01"/>
    <w:rsid w:val="009D75CD"/>
    <w:rsid w:val="009D7B24"/>
    <w:rsid w:val="009E5CB7"/>
    <w:rsid w:val="009F08E3"/>
    <w:rsid w:val="009F5229"/>
    <w:rsid w:val="009F6133"/>
    <w:rsid w:val="00A115FF"/>
    <w:rsid w:val="00A23E52"/>
    <w:rsid w:val="00A439D9"/>
    <w:rsid w:val="00A539D8"/>
    <w:rsid w:val="00A5422F"/>
    <w:rsid w:val="00A54A46"/>
    <w:rsid w:val="00A56FCF"/>
    <w:rsid w:val="00A57D3B"/>
    <w:rsid w:val="00A63C47"/>
    <w:rsid w:val="00A84200"/>
    <w:rsid w:val="00AA3976"/>
    <w:rsid w:val="00AC0A03"/>
    <w:rsid w:val="00AC1DF7"/>
    <w:rsid w:val="00AC6303"/>
    <w:rsid w:val="00AC69CA"/>
    <w:rsid w:val="00AC75D4"/>
    <w:rsid w:val="00AD324B"/>
    <w:rsid w:val="00AD4106"/>
    <w:rsid w:val="00AD4E92"/>
    <w:rsid w:val="00AD6F58"/>
    <w:rsid w:val="00AE2DF5"/>
    <w:rsid w:val="00AE3350"/>
    <w:rsid w:val="00AE5B62"/>
    <w:rsid w:val="00AF00EF"/>
    <w:rsid w:val="00AF6379"/>
    <w:rsid w:val="00B0230B"/>
    <w:rsid w:val="00B10B86"/>
    <w:rsid w:val="00B10E65"/>
    <w:rsid w:val="00B11A93"/>
    <w:rsid w:val="00B11F4B"/>
    <w:rsid w:val="00B12010"/>
    <w:rsid w:val="00B22EBF"/>
    <w:rsid w:val="00B26E4C"/>
    <w:rsid w:val="00B26F64"/>
    <w:rsid w:val="00B32858"/>
    <w:rsid w:val="00B357F2"/>
    <w:rsid w:val="00B35A9D"/>
    <w:rsid w:val="00B37E7E"/>
    <w:rsid w:val="00B447AD"/>
    <w:rsid w:val="00B500B7"/>
    <w:rsid w:val="00B52ACA"/>
    <w:rsid w:val="00B57299"/>
    <w:rsid w:val="00B60B4C"/>
    <w:rsid w:val="00B6595C"/>
    <w:rsid w:val="00B65EE6"/>
    <w:rsid w:val="00B67AD3"/>
    <w:rsid w:val="00B730C1"/>
    <w:rsid w:val="00B75A9A"/>
    <w:rsid w:val="00B75F1F"/>
    <w:rsid w:val="00B75FCE"/>
    <w:rsid w:val="00B8243A"/>
    <w:rsid w:val="00B84170"/>
    <w:rsid w:val="00B87E5F"/>
    <w:rsid w:val="00B93458"/>
    <w:rsid w:val="00B95DE2"/>
    <w:rsid w:val="00BA3141"/>
    <w:rsid w:val="00BA49BF"/>
    <w:rsid w:val="00BB02FE"/>
    <w:rsid w:val="00BC4492"/>
    <w:rsid w:val="00BC492D"/>
    <w:rsid w:val="00BC4C30"/>
    <w:rsid w:val="00BD4EF6"/>
    <w:rsid w:val="00BE06F0"/>
    <w:rsid w:val="00BE1A8A"/>
    <w:rsid w:val="00BE23F0"/>
    <w:rsid w:val="00BE2722"/>
    <w:rsid w:val="00BE2781"/>
    <w:rsid w:val="00BE3271"/>
    <w:rsid w:val="00BE44A5"/>
    <w:rsid w:val="00BE7EF8"/>
    <w:rsid w:val="00BF01DC"/>
    <w:rsid w:val="00BF5E16"/>
    <w:rsid w:val="00C033F6"/>
    <w:rsid w:val="00C062E2"/>
    <w:rsid w:val="00C10124"/>
    <w:rsid w:val="00C1102B"/>
    <w:rsid w:val="00C14240"/>
    <w:rsid w:val="00C16F1A"/>
    <w:rsid w:val="00C23C2D"/>
    <w:rsid w:val="00C26C4D"/>
    <w:rsid w:val="00C30877"/>
    <w:rsid w:val="00C35211"/>
    <w:rsid w:val="00C36499"/>
    <w:rsid w:val="00C547C9"/>
    <w:rsid w:val="00C57A51"/>
    <w:rsid w:val="00C66A9E"/>
    <w:rsid w:val="00C70B82"/>
    <w:rsid w:val="00C7521E"/>
    <w:rsid w:val="00CA01E0"/>
    <w:rsid w:val="00CA6F42"/>
    <w:rsid w:val="00CB115A"/>
    <w:rsid w:val="00CC2A6B"/>
    <w:rsid w:val="00CC4125"/>
    <w:rsid w:val="00CC68E8"/>
    <w:rsid w:val="00CD06B6"/>
    <w:rsid w:val="00CD08A4"/>
    <w:rsid w:val="00CD193E"/>
    <w:rsid w:val="00CD673C"/>
    <w:rsid w:val="00CE59CA"/>
    <w:rsid w:val="00CF153C"/>
    <w:rsid w:val="00D0281A"/>
    <w:rsid w:val="00D057C3"/>
    <w:rsid w:val="00D062EA"/>
    <w:rsid w:val="00D226BA"/>
    <w:rsid w:val="00D2390E"/>
    <w:rsid w:val="00D273AF"/>
    <w:rsid w:val="00D27468"/>
    <w:rsid w:val="00D3008A"/>
    <w:rsid w:val="00D40BE4"/>
    <w:rsid w:val="00D5016D"/>
    <w:rsid w:val="00D539F3"/>
    <w:rsid w:val="00D53F04"/>
    <w:rsid w:val="00D616DD"/>
    <w:rsid w:val="00D62E23"/>
    <w:rsid w:val="00D67A76"/>
    <w:rsid w:val="00D717F8"/>
    <w:rsid w:val="00D76EC7"/>
    <w:rsid w:val="00D801DD"/>
    <w:rsid w:val="00D81618"/>
    <w:rsid w:val="00D8647F"/>
    <w:rsid w:val="00D92B37"/>
    <w:rsid w:val="00D93C9B"/>
    <w:rsid w:val="00D93E09"/>
    <w:rsid w:val="00D96CA3"/>
    <w:rsid w:val="00DA3BF0"/>
    <w:rsid w:val="00DA46F5"/>
    <w:rsid w:val="00DA47FB"/>
    <w:rsid w:val="00DA664E"/>
    <w:rsid w:val="00DA7349"/>
    <w:rsid w:val="00DA7DB8"/>
    <w:rsid w:val="00DB1679"/>
    <w:rsid w:val="00DB16E3"/>
    <w:rsid w:val="00DB1B60"/>
    <w:rsid w:val="00DB2297"/>
    <w:rsid w:val="00DB7FC7"/>
    <w:rsid w:val="00DC50C2"/>
    <w:rsid w:val="00DC7491"/>
    <w:rsid w:val="00DC78D5"/>
    <w:rsid w:val="00DD70DD"/>
    <w:rsid w:val="00DE2101"/>
    <w:rsid w:val="00DE27FC"/>
    <w:rsid w:val="00DE3569"/>
    <w:rsid w:val="00DE40B6"/>
    <w:rsid w:val="00DE7515"/>
    <w:rsid w:val="00DF13C0"/>
    <w:rsid w:val="00DF1679"/>
    <w:rsid w:val="00DF359F"/>
    <w:rsid w:val="00E072F2"/>
    <w:rsid w:val="00E07DCE"/>
    <w:rsid w:val="00E12CB0"/>
    <w:rsid w:val="00E1486E"/>
    <w:rsid w:val="00E14A5C"/>
    <w:rsid w:val="00E14FCA"/>
    <w:rsid w:val="00E20E39"/>
    <w:rsid w:val="00E21324"/>
    <w:rsid w:val="00E242A3"/>
    <w:rsid w:val="00E26F57"/>
    <w:rsid w:val="00E271F4"/>
    <w:rsid w:val="00E31577"/>
    <w:rsid w:val="00E3224A"/>
    <w:rsid w:val="00E353D4"/>
    <w:rsid w:val="00E36849"/>
    <w:rsid w:val="00E4154F"/>
    <w:rsid w:val="00E44953"/>
    <w:rsid w:val="00E4574E"/>
    <w:rsid w:val="00E47CBA"/>
    <w:rsid w:val="00E54AAD"/>
    <w:rsid w:val="00E54D59"/>
    <w:rsid w:val="00E57214"/>
    <w:rsid w:val="00E60A94"/>
    <w:rsid w:val="00E6763E"/>
    <w:rsid w:val="00E73F3B"/>
    <w:rsid w:val="00E74AF3"/>
    <w:rsid w:val="00E80577"/>
    <w:rsid w:val="00E8710D"/>
    <w:rsid w:val="00E915A4"/>
    <w:rsid w:val="00E91788"/>
    <w:rsid w:val="00E96AA3"/>
    <w:rsid w:val="00EA065D"/>
    <w:rsid w:val="00EA0865"/>
    <w:rsid w:val="00EA18FE"/>
    <w:rsid w:val="00EA55E1"/>
    <w:rsid w:val="00EB04A2"/>
    <w:rsid w:val="00EB2E34"/>
    <w:rsid w:val="00EB3827"/>
    <w:rsid w:val="00EC096D"/>
    <w:rsid w:val="00EC26B8"/>
    <w:rsid w:val="00EC3CB9"/>
    <w:rsid w:val="00EC6667"/>
    <w:rsid w:val="00ED3241"/>
    <w:rsid w:val="00ED5FA3"/>
    <w:rsid w:val="00EE1595"/>
    <w:rsid w:val="00EE23EC"/>
    <w:rsid w:val="00EE5DF4"/>
    <w:rsid w:val="00EF68C0"/>
    <w:rsid w:val="00F00AFE"/>
    <w:rsid w:val="00F045EE"/>
    <w:rsid w:val="00F112B6"/>
    <w:rsid w:val="00F12687"/>
    <w:rsid w:val="00F12C5A"/>
    <w:rsid w:val="00F147D7"/>
    <w:rsid w:val="00F173B2"/>
    <w:rsid w:val="00F20B80"/>
    <w:rsid w:val="00F3768A"/>
    <w:rsid w:val="00F40889"/>
    <w:rsid w:val="00F44DF0"/>
    <w:rsid w:val="00F5605C"/>
    <w:rsid w:val="00F56BD0"/>
    <w:rsid w:val="00F632E8"/>
    <w:rsid w:val="00F724E4"/>
    <w:rsid w:val="00F86211"/>
    <w:rsid w:val="00F86EB1"/>
    <w:rsid w:val="00F9407C"/>
    <w:rsid w:val="00F95249"/>
    <w:rsid w:val="00F97723"/>
    <w:rsid w:val="00FA239E"/>
    <w:rsid w:val="00FA3B5B"/>
    <w:rsid w:val="00FA4900"/>
    <w:rsid w:val="00FA64F3"/>
    <w:rsid w:val="00FB3A75"/>
    <w:rsid w:val="00FB515E"/>
    <w:rsid w:val="00FB6E91"/>
    <w:rsid w:val="00FC0464"/>
    <w:rsid w:val="00FC3FA7"/>
    <w:rsid w:val="00FD06DA"/>
    <w:rsid w:val="00FD2C9D"/>
    <w:rsid w:val="00FD5B2E"/>
    <w:rsid w:val="00FE63E9"/>
    <w:rsid w:val="00FF1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545AD"/>
  <w15:chartTrackingRefBased/>
  <w15:docId w15:val="{FEC6B466-59DE-429E-9191-A0D31721E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3B8"/>
    <w:pPr>
      <w:keepNext/>
      <w:keepLines/>
      <w:numPr>
        <w:numId w:val="2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Heading1"/>
    <w:link w:val="Heading2Char"/>
    <w:uiPriority w:val="9"/>
    <w:unhideWhenUsed/>
    <w:qFormat/>
    <w:rsid w:val="001154D5"/>
    <w:pPr>
      <w:numPr>
        <w:ilvl w:val="1"/>
      </w:numPr>
      <w:outlineLvl w:val="1"/>
    </w:pPr>
    <w:rPr>
      <w:rFonts w:ascii="Cambria" w:hAnsi="Cambria"/>
      <w:sz w:val="24"/>
      <w:szCs w:val="26"/>
      <w:lang w:eastAsia="zh-CN"/>
    </w:rPr>
  </w:style>
  <w:style w:type="paragraph" w:styleId="Heading3">
    <w:name w:val="heading 3"/>
    <w:basedOn w:val="Normal"/>
    <w:next w:val="Normal"/>
    <w:link w:val="Heading3Char"/>
    <w:uiPriority w:val="9"/>
    <w:unhideWhenUsed/>
    <w:qFormat/>
    <w:rsid w:val="00846446"/>
    <w:pPr>
      <w:keepNext/>
      <w:keepLines/>
      <w:numPr>
        <w:ilvl w:val="2"/>
        <w:numId w:val="2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95DE2"/>
    <w:pPr>
      <w:keepNext/>
      <w:keepLines/>
      <w:numPr>
        <w:ilvl w:val="3"/>
        <w:numId w:val="2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95DE2"/>
    <w:pPr>
      <w:keepNext/>
      <w:keepLines/>
      <w:numPr>
        <w:ilvl w:val="4"/>
        <w:numId w:val="2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5DE2"/>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5DE2"/>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5DE2"/>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5DE2"/>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15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53F"/>
  </w:style>
  <w:style w:type="paragraph" w:styleId="Footer">
    <w:name w:val="footer"/>
    <w:basedOn w:val="Normal"/>
    <w:link w:val="FooterChar"/>
    <w:uiPriority w:val="99"/>
    <w:unhideWhenUsed/>
    <w:rsid w:val="000315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53F"/>
  </w:style>
  <w:style w:type="character" w:customStyle="1" w:styleId="Heading2Char">
    <w:name w:val="Heading 2 Char"/>
    <w:basedOn w:val="DefaultParagraphFont"/>
    <w:link w:val="Heading2"/>
    <w:uiPriority w:val="9"/>
    <w:rsid w:val="001154D5"/>
    <w:rPr>
      <w:rFonts w:ascii="Cambria" w:eastAsiaTheme="majorEastAsia" w:hAnsi="Cambria" w:cstheme="majorBidi"/>
      <w:color w:val="2F5496" w:themeColor="accent1" w:themeShade="BF"/>
      <w:sz w:val="24"/>
      <w:szCs w:val="26"/>
      <w:lang w:eastAsia="zh-CN"/>
    </w:rPr>
  </w:style>
  <w:style w:type="paragraph" w:styleId="ListParagraph">
    <w:name w:val="List Paragraph"/>
    <w:basedOn w:val="Normal"/>
    <w:uiPriority w:val="34"/>
    <w:qFormat/>
    <w:rsid w:val="00183F78"/>
    <w:pPr>
      <w:ind w:left="720"/>
      <w:contextualSpacing/>
    </w:pPr>
  </w:style>
  <w:style w:type="table" w:styleId="TableGrid">
    <w:name w:val="Table Grid"/>
    <w:basedOn w:val="TableNormal"/>
    <w:uiPriority w:val="39"/>
    <w:rsid w:val="00183F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33F6"/>
    <w:rPr>
      <w:color w:val="0563C1" w:themeColor="hyperlink"/>
      <w:u w:val="single"/>
    </w:rPr>
  </w:style>
  <w:style w:type="character" w:styleId="UnresolvedMention">
    <w:name w:val="Unresolved Mention"/>
    <w:basedOn w:val="DefaultParagraphFont"/>
    <w:uiPriority w:val="99"/>
    <w:semiHidden/>
    <w:unhideWhenUsed/>
    <w:rsid w:val="00C033F6"/>
    <w:rPr>
      <w:color w:val="605E5C"/>
      <w:shd w:val="clear" w:color="auto" w:fill="E1DFDD"/>
    </w:rPr>
  </w:style>
  <w:style w:type="character" w:styleId="HTMLCode">
    <w:name w:val="HTML Code"/>
    <w:basedOn w:val="DefaultParagraphFont"/>
    <w:uiPriority w:val="99"/>
    <w:semiHidden/>
    <w:unhideWhenUsed/>
    <w:rsid w:val="0063661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D7FEC"/>
    <w:rPr>
      <w:color w:val="954F72" w:themeColor="followedHyperlink"/>
      <w:u w:val="single"/>
    </w:rPr>
  </w:style>
  <w:style w:type="character" w:customStyle="1" w:styleId="Heading1Char">
    <w:name w:val="Heading 1 Char"/>
    <w:basedOn w:val="DefaultParagraphFont"/>
    <w:link w:val="Heading1"/>
    <w:uiPriority w:val="9"/>
    <w:rsid w:val="003D33B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D33B8"/>
    <w:pPr>
      <w:outlineLvl w:val="9"/>
    </w:pPr>
  </w:style>
  <w:style w:type="paragraph" w:styleId="TOC1">
    <w:name w:val="toc 1"/>
    <w:basedOn w:val="Normal"/>
    <w:next w:val="Normal"/>
    <w:autoRedefine/>
    <w:uiPriority w:val="39"/>
    <w:unhideWhenUsed/>
    <w:rsid w:val="00DB1B60"/>
    <w:pPr>
      <w:spacing w:after="100"/>
    </w:pPr>
  </w:style>
  <w:style w:type="character" w:customStyle="1" w:styleId="Heading3Char">
    <w:name w:val="Heading 3 Char"/>
    <w:basedOn w:val="DefaultParagraphFont"/>
    <w:link w:val="Heading3"/>
    <w:uiPriority w:val="9"/>
    <w:rsid w:val="00846446"/>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537B9F"/>
    <w:pPr>
      <w:spacing w:after="100"/>
      <w:ind w:left="220"/>
    </w:pPr>
  </w:style>
  <w:style w:type="paragraph" w:styleId="Caption">
    <w:name w:val="caption"/>
    <w:basedOn w:val="Normal"/>
    <w:next w:val="Normal"/>
    <w:uiPriority w:val="35"/>
    <w:unhideWhenUsed/>
    <w:qFormat/>
    <w:rsid w:val="00B95DE2"/>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B95DE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95DE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5D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5D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5D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5DE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99058">
      <w:bodyDiv w:val="1"/>
      <w:marLeft w:val="0"/>
      <w:marRight w:val="0"/>
      <w:marTop w:val="0"/>
      <w:marBottom w:val="0"/>
      <w:divBdr>
        <w:top w:val="none" w:sz="0" w:space="0" w:color="auto"/>
        <w:left w:val="none" w:sz="0" w:space="0" w:color="auto"/>
        <w:bottom w:val="none" w:sz="0" w:space="0" w:color="auto"/>
        <w:right w:val="none" w:sz="0" w:space="0" w:color="auto"/>
      </w:divBdr>
    </w:div>
    <w:div w:id="5934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ren\OneDrive\Documents\Custom%20Office%20Templates\ECE538%20Pre-Lab%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4FAB5E-83BF-45AC-B8D6-CBBBDF479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ECE538 Pre-Lab Template.dotx</Template>
  <TotalTime>34</TotalTime>
  <Pages>3</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 Bursalyan</dc:creator>
  <cp:keywords/>
  <dc:description/>
  <cp:lastModifiedBy>Bursalyan, Suren</cp:lastModifiedBy>
  <cp:revision>2</cp:revision>
  <cp:lastPrinted>2023-09-06T08:37:00Z</cp:lastPrinted>
  <dcterms:created xsi:type="dcterms:W3CDTF">2025-12-09T20:37:00Z</dcterms:created>
  <dcterms:modified xsi:type="dcterms:W3CDTF">2025-12-09T21:29:00Z</dcterms:modified>
</cp:coreProperties>
</file>
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6AC7E" w14:textId="77777777" w:rsidR="0003153F" w:rsidRDefault="00AD324B" w:rsidP="00B32858">
      <w:pPr>
        <w:spacing w:after="0"/>
      </w:pPr>
      <w:r w:rsidRPr="00B32858">
        <w:rPr>
          <w:noProof/>
        </w:rPr>
        <w:drawing>
          <wp:anchor distT="0" distB="0" distL="114300" distR="114300" simplePos="0" relativeHeight="251659264" behindDoc="0" locked="0" layoutInCell="1" allowOverlap="1" wp14:anchorId="47F6A5F2" wp14:editId="5C490815">
            <wp:simplePos x="0" y="0"/>
            <wp:positionH relativeFrom="margin">
              <wp:align>center</wp:align>
            </wp:positionH>
            <wp:positionV relativeFrom="paragraph">
              <wp:posOffset>6985</wp:posOffset>
            </wp:positionV>
            <wp:extent cx="4460424" cy="723799"/>
            <wp:effectExtent l="0" t="0" r="0" b="635"/>
            <wp:wrapNone/>
            <wp:docPr id="506085506" name="Picture 50608550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460424" cy="723799"/>
                    </a:xfrm>
                    <a:prstGeom prst="rect">
                      <a:avLst/>
                    </a:prstGeom>
                  </pic:spPr>
                </pic:pic>
              </a:graphicData>
            </a:graphic>
            <wp14:sizeRelH relativeFrom="margin">
              <wp14:pctWidth>0</wp14:pctWidth>
            </wp14:sizeRelH>
            <wp14:sizeRelV relativeFrom="margin">
              <wp14:pctHeight>0</wp14:pctHeight>
            </wp14:sizeRelV>
          </wp:anchor>
        </w:drawing>
      </w:r>
    </w:p>
    <w:p w14:paraId="778413A5" w14:textId="77777777" w:rsidR="00A115FF" w:rsidRDefault="00A115FF" w:rsidP="00B32858">
      <w:pPr>
        <w:spacing w:after="0"/>
      </w:pPr>
      <w:bookmarkStart w:id="0" w:name="_Hlk121780695"/>
      <w:bookmarkEnd w:id="0"/>
    </w:p>
    <w:p w14:paraId="20F291C9" w14:textId="77777777" w:rsidR="00A115FF" w:rsidRDefault="00A115FF" w:rsidP="00B32858">
      <w:pPr>
        <w:spacing w:after="0"/>
      </w:pPr>
    </w:p>
    <w:p w14:paraId="14CF94C7" w14:textId="77777777" w:rsidR="00A115FF" w:rsidRDefault="00A115FF" w:rsidP="00B32858">
      <w:pPr>
        <w:spacing w:after="0"/>
      </w:pPr>
    </w:p>
    <w:p w14:paraId="7A8B5814" w14:textId="77777777" w:rsidR="00A115FF" w:rsidRDefault="00A115FF" w:rsidP="00B32858">
      <w:pPr>
        <w:spacing w:after="0"/>
      </w:pPr>
    </w:p>
    <w:p w14:paraId="4EBEE389" w14:textId="77777777" w:rsidR="00A115FF" w:rsidRDefault="00A115FF" w:rsidP="00B32858">
      <w:pPr>
        <w:spacing w:after="0"/>
      </w:pPr>
    </w:p>
    <w:p w14:paraId="0C2BEABF" w14:textId="77777777" w:rsidR="00A115FF" w:rsidRDefault="00A115FF" w:rsidP="00B32858">
      <w:pPr>
        <w:spacing w:after="0"/>
      </w:pPr>
    </w:p>
    <w:p w14:paraId="0BD94B0D" w14:textId="77777777" w:rsidR="00A115FF" w:rsidRDefault="00A115FF" w:rsidP="00B32858">
      <w:pPr>
        <w:spacing w:after="0"/>
      </w:pPr>
    </w:p>
    <w:p w14:paraId="2A20E4E6" w14:textId="77777777" w:rsidR="00AD324B" w:rsidRDefault="00AD324B" w:rsidP="00B32858">
      <w:pPr>
        <w:spacing w:after="0"/>
      </w:pPr>
    </w:p>
    <w:p w14:paraId="4AFA27B7" w14:textId="77777777" w:rsidR="003911ED" w:rsidRDefault="003911ED" w:rsidP="00B32858">
      <w:pPr>
        <w:spacing w:after="0"/>
      </w:pPr>
    </w:p>
    <w:p w14:paraId="79D2815A" w14:textId="77777777" w:rsidR="003911ED" w:rsidRDefault="003911ED" w:rsidP="00B32858">
      <w:pPr>
        <w:spacing w:after="0"/>
      </w:pPr>
    </w:p>
    <w:p w14:paraId="1BB94CCA" w14:textId="77777777" w:rsidR="00AD324B" w:rsidRDefault="00AD324B" w:rsidP="00AD324B">
      <w:pPr>
        <w:spacing w:after="0"/>
        <w:jc w:val="center"/>
        <w:rPr>
          <w:rFonts w:ascii="Cambria" w:hAnsi="Cambria"/>
          <w:sz w:val="72"/>
          <w:szCs w:val="72"/>
        </w:rPr>
      </w:pPr>
      <w:r w:rsidRPr="00AD324B">
        <w:rPr>
          <w:rFonts w:ascii="Cambria" w:hAnsi="Cambria"/>
          <w:sz w:val="72"/>
          <w:szCs w:val="72"/>
        </w:rPr>
        <w:t>ECE 5</w:t>
      </w:r>
      <w:r w:rsidR="0047092B">
        <w:rPr>
          <w:rFonts w:ascii="Cambria" w:hAnsi="Cambria"/>
          <w:sz w:val="72"/>
          <w:szCs w:val="72"/>
        </w:rPr>
        <w:t>28/</w:t>
      </w:r>
      <w:r w:rsidRPr="00AD324B">
        <w:rPr>
          <w:rFonts w:ascii="Cambria" w:hAnsi="Cambria"/>
          <w:sz w:val="72"/>
          <w:szCs w:val="72"/>
        </w:rPr>
        <w:t>L</w:t>
      </w:r>
    </w:p>
    <w:p w14:paraId="2EC394DC" w14:textId="77777777" w:rsidR="003911ED" w:rsidRPr="00AD324B" w:rsidRDefault="003911ED" w:rsidP="00AD324B">
      <w:pPr>
        <w:spacing w:after="0"/>
        <w:jc w:val="center"/>
        <w:rPr>
          <w:rFonts w:ascii="Cambria" w:hAnsi="Cambria"/>
          <w:sz w:val="72"/>
          <w:szCs w:val="72"/>
        </w:rPr>
      </w:pPr>
    </w:p>
    <w:p w14:paraId="20328D99" w14:textId="77777777" w:rsidR="00CC4125" w:rsidRPr="00D62E23" w:rsidRDefault="00AD324B" w:rsidP="004C21AC">
      <w:pPr>
        <w:spacing w:after="0"/>
        <w:jc w:val="center"/>
        <w:rPr>
          <w:rFonts w:ascii="Cambria" w:hAnsi="Cambria"/>
          <w:sz w:val="48"/>
          <w:szCs w:val="48"/>
        </w:rPr>
      </w:pPr>
      <w:r w:rsidRPr="00D62E23">
        <w:rPr>
          <w:rFonts w:ascii="Cambria" w:hAnsi="Cambria"/>
          <w:sz w:val="48"/>
          <w:szCs w:val="48"/>
        </w:rPr>
        <w:t xml:space="preserve">Robotics and Embedded Systems </w:t>
      </w:r>
      <w:r w:rsidR="00D62E23" w:rsidRPr="00D62E23">
        <w:rPr>
          <w:rFonts w:ascii="Cambria" w:hAnsi="Cambria"/>
          <w:sz w:val="48"/>
          <w:szCs w:val="48"/>
        </w:rPr>
        <w:t xml:space="preserve">with </w:t>
      </w:r>
      <w:r w:rsidRPr="00D62E23">
        <w:rPr>
          <w:rFonts w:ascii="Cambria" w:hAnsi="Cambria"/>
          <w:sz w:val="48"/>
          <w:szCs w:val="48"/>
        </w:rPr>
        <w:t>Lab</w:t>
      </w:r>
    </w:p>
    <w:p w14:paraId="4E6ED99C" w14:textId="77777777" w:rsidR="00A115FF" w:rsidRPr="00D62E23" w:rsidRDefault="00A115FF" w:rsidP="00B32858">
      <w:pPr>
        <w:spacing w:after="0"/>
        <w:rPr>
          <w:sz w:val="48"/>
          <w:szCs w:val="48"/>
        </w:rPr>
      </w:pPr>
    </w:p>
    <w:p w14:paraId="5792F22C" w14:textId="77777777" w:rsidR="00E5221A" w:rsidRDefault="00E5221A" w:rsidP="003911ED">
      <w:pPr>
        <w:spacing w:after="0"/>
        <w:jc w:val="center"/>
        <w:rPr>
          <w:rFonts w:ascii="Cambria" w:hAnsi="Cambria"/>
          <w:sz w:val="48"/>
          <w:szCs w:val="48"/>
        </w:rPr>
      </w:pPr>
    </w:p>
    <w:p w14:paraId="24FA9210" w14:textId="77777777" w:rsidR="00E5221A" w:rsidRDefault="00E5221A" w:rsidP="003911ED">
      <w:pPr>
        <w:spacing w:after="0"/>
        <w:jc w:val="center"/>
        <w:rPr>
          <w:rFonts w:ascii="Cambria" w:hAnsi="Cambria"/>
          <w:sz w:val="48"/>
          <w:szCs w:val="48"/>
        </w:rPr>
      </w:pPr>
    </w:p>
    <w:p w14:paraId="4E266499" w14:textId="77777777" w:rsidR="00E5221A" w:rsidRPr="00D62E23" w:rsidRDefault="00E5221A" w:rsidP="003911ED">
      <w:pPr>
        <w:spacing w:after="0"/>
        <w:jc w:val="center"/>
        <w:rPr>
          <w:rFonts w:ascii="Cambria" w:hAnsi="Cambria"/>
          <w:sz w:val="48"/>
          <w:szCs w:val="48"/>
        </w:rPr>
      </w:pPr>
    </w:p>
    <w:p w14:paraId="534654AD" w14:textId="06534F88" w:rsidR="003911ED" w:rsidRPr="00D62E23" w:rsidRDefault="00E5221A" w:rsidP="003911ED">
      <w:pPr>
        <w:spacing w:after="0"/>
        <w:jc w:val="center"/>
        <w:rPr>
          <w:rFonts w:ascii="Cambria" w:hAnsi="Cambria"/>
          <w:sz w:val="48"/>
          <w:szCs w:val="48"/>
        </w:rPr>
      </w:pPr>
      <w:r>
        <w:rPr>
          <w:rFonts w:ascii="Cambria" w:hAnsi="Cambria"/>
          <w:sz w:val="48"/>
          <w:szCs w:val="48"/>
        </w:rPr>
        <w:t>Final Project Proposal</w:t>
      </w:r>
    </w:p>
    <w:p w14:paraId="4C2B51BB" w14:textId="77777777" w:rsidR="003911ED" w:rsidRDefault="003911ED" w:rsidP="003911ED">
      <w:pPr>
        <w:spacing w:after="0"/>
        <w:jc w:val="center"/>
        <w:rPr>
          <w:rFonts w:ascii="Cambria" w:hAnsi="Cambria"/>
          <w:sz w:val="52"/>
          <w:szCs w:val="52"/>
        </w:rPr>
      </w:pPr>
    </w:p>
    <w:p w14:paraId="34EB4774" w14:textId="77777777" w:rsidR="004C21AC" w:rsidRDefault="004C21AC" w:rsidP="003911ED">
      <w:pPr>
        <w:spacing w:after="0"/>
        <w:jc w:val="center"/>
        <w:rPr>
          <w:rFonts w:ascii="Cambria" w:hAnsi="Cambria"/>
          <w:sz w:val="52"/>
          <w:szCs w:val="52"/>
        </w:rPr>
      </w:pPr>
    </w:p>
    <w:p w14:paraId="412102C9" w14:textId="77777777" w:rsidR="003116CA" w:rsidRDefault="003116CA" w:rsidP="003911ED">
      <w:pPr>
        <w:spacing w:after="0"/>
        <w:jc w:val="center"/>
        <w:rPr>
          <w:rFonts w:ascii="Cambria" w:hAnsi="Cambria"/>
          <w:sz w:val="52"/>
          <w:szCs w:val="52"/>
        </w:rPr>
      </w:pPr>
    </w:p>
    <w:p w14:paraId="2A74A419" w14:textId="77777777" w:rsidR="003116CA" w:rsidRDefault="003116CA" w:rsidP="00E31577">
      <w:pPr>
        <w:spacing w:after="0"/>
        <w:rPr>
          <w:rFonts w:ascii="Cambria" w:hAnsi="Cambria"/>
          <w:sz w:val="32"/>
          <w:szCs w:val="32"/>
        </w:rPr>
      </w:pPr>
    </w:p>
    <w:p w14:paraId="3575EB26" w14:textId="73A4E47E" w:rsidR="003911ED" w:rsidRDefault="00E5221A" w:rsidP="004C21AC">
      <w:pPr>
        <w:spacing w:after="0"/>
        <w:jc w:val="right"/>
        <w:rPr>
          <w:rFonts w:ascii="Cambria" w:hAnsi="Cambria"/>
          <w:sz w:val="32"/>
          <w:szCs w:val="32"/>
        </w:rPr>
      </w:pPr>
      <w:r>
        <w:rPr>
          <w:rFonts w:ascii="Cambria" w:hAnsi="Cambria"/>
          <w:sz w:val="32"/>
          <w:szCs w:val="32"/>
        </w:rPr>
        <w:t>Suren Bursalyan</w:t>
      </w:r>
    </w:p>
    <w:p w14:paraId="07CAE1F5" w14:textId="0BCDEFE1" w:rsidR="001663C6" w:rsidRPr="00E31577" w:rsidRDefault="00E5221A" w:rsidP="004C21AC">
      <w:pPr>
        <w:spacing w:after="0"/>
        <w:jc w:val="right"/>
        <w:rPr>
          <w:rFonts w:ascii="Cambria" w:hAnsi="Cambria"/>
          <w:sz w:val="32"/>
          <w:szCs w:val="32"/>
        </w:rPr>
      </w:pPr>
      <w:r>
        <w:rPr>
          <w:rFonts w:ascii="Cambria" w:hAnsi="Cambria"/>
          <w:sz w:val="32"/>
          <w:szCs w:val="32"/>
        </w:rPr>
        <w:t>Aramayis Sargsyan</w:t>
      </w:r>
    </w:p>
    <w:p w14:paraId="0D4B1C9E" w14:textId="77777777" w:rsidR="003911ED" w:rsidRPr="00E31577" w:rsidRDefault="00E31577" w:rsidP="004C21AC">
      <w:pPr>
        <w:spacing w:after="0"/>
        <w:jc w:val="right"/>
        <w:rPr>
          <w:rFonts w:ascii="Cambria" w:hAnsi="Cambria"/>
          <w:sz w:val="32"/>
          <w:szCs w:val="32"/>
        </w:rPr>
      </w:pPr>
      <w:r w:rsidRPr="00E31577">
        <w:rPr>
          <w:rFonts w:ascii="Cambria" w:hAnsi="Cambria"/>
          <w:sz w:val="32"/>
          <w:szCs w:val="32"/>
        </w:rPr>
        <w:t>Instructor: Aaron Nanas</w:t>
      </w:r>
    </w:p>
    <w:p w14:paraId="15959E1C" w14:textId="77777777" w:rsidR="00B11F4B" w:rsidRPr="00DA47FB" w:rsidRDefault="0047092B" w:rsidP="00DA47FB">
      <w:pPr>
        <w:spacing w:after="0"/>
        <w:jc w:val="right"/>
        <w:rPr>
          <w:rFonts w:ascii="Cambria" w:hAnsi="Cambria"/>
          <w:sz w:val="32"/>
          <w:szCs w:val="32"/>
        </w:rPr>
      </w:pPr>
      <w:r>
        <w:rPr>
          <w:rFonts w:ascii="Cambria" w:hAnsi="Cambria"/>
          <w:sz w:val="32"/>
          <w:szCs w:val="32"/>
        </w:rPr>
        <w:t>Fall</w:t>
      </w:r>
      <w:r w:rsidR="00711F21" w:rsidRPr="00E31577">
        <w:rPr>
          <w:rFonts w:ascii="Cambria" w:hAnsi="Cambria"/>
          <w:sz w:val="32"/>
          <w:szCs w:val="32"/>
        </w:rPr>
        <w:t xml:space="preserve"> 202</w:t>
      </w:r>
      <w:r w:rsidR="003116CA">
        <w:rPr>
          <w:rFonts w:ascii="Cambria" w:hAnsi="Cambria"/>
          <w:sz w:val="32"/>
          <w:szCs w:val="32"/>
        </w:rPr>
        <w:t>5</w:t>
      </w:r>
    </w:p>
    <w:p w14:paraId="7430C108" w14:textId="77777777" w:rsidR="00484DA1" w:rsidRDefault="00484DA1" w:rsidP="00484DA1">
      <w:pPr>
        <w:spacing w:after="240" w:line="288" w:lineRule="auto"/>
        <w:rPr>
          <w:rFonts w:ascii="Cambria" w:hAnsi="Cambria"/>
          <w:sz w:val="24"/>
          <w:szCs w:val="24"/>
        </w:rPr>
      </w:pPr>
    </w:p>
    <w:p w14:paraId="10C148B7" w14:textId="77777777" w:rsidR="00E5221A" w:rsidRDefault="00E5221A" w:rsidP="00E5221A">
      <w:pPr>
        <w:rPr>
          <w:rFonts w:ascii="Cambria" w:hAnsi="Cambria"/>
          <w:b/>
          <w:bCs/>
          <w:u w:val="single"/>
        </w:rPr>
      </w:pPr>
      <w:r w:rsidRPr="005A3970">
        <w:rPr>
          <w:rFonts w:ascii="Cambria" w:hAnsi="Cambria"/>
          <w:b/>
          <w:bCs/>
          <w:u w:val="single"/>
        </w:rPr>
        <w:lastRenderedPageBreak/>
        <w:t>Objective:</w:t>
      </w:r>
    </w:p>
    <w:p w14:paraId="620F54D8" w14:textId="77777777" w:rsidR="00E5221A" w:rsidRDefault="00E5221A" w:rsidP="00E5221A">
      <w:pPr>
        <w:rPr>
          <w:rFonts w:ascii="Cambria" w:hAnsi="Cambria"/>
        </w:rPr>
      </w:pPr>
      <w:r>
        <w:rPr>
          <w:rFonts w:ascii="Cambria" w:hAnsi="Cambria"/>
        </w:rPr>
        <w:t xml:space="preserve">The main objective of the project is to create a heat-seeking robot. We will implement </w:t>
      </w:r>
      <w:proofErr w:type="spellStart"/>
      <w:proofErr w:type="gramStart"/>
      <w:r>
        <w:rPr>
          <w:rFonts w:ascii="Cambria" w:hAnsi="Cambria"/>
        </w:rPr>
        <w:t>a</w:t>
      </w:r>
      <w:proofErr w:type="spellEnd"/>
      <w:proofErr w:type="gramEnd"/>
      <w:r>
        <w:rPr>
          <w:rFonts w:ascii="Cambria" w:hAnsi="Cambria"/>
        </w:rPr>
        <w:t xml:space="preserve"> infrared sensor and an Arduino uno onto a chassis and program the hardware so that this vehicle will move to the hottest object in its vicinity.</w:t>
      </w:r>
    </w:p>
    <w:p w14:paraId="0136BD70" w14:textId="77777777" w:rsidR="00E5221A" w:rsidRDefault="00E5221A" w:rsidP="00E5221A">
      <w:pPr>
        <w:rPr>
          <w:rFonts w:ascii="Cambria" w:hAnsi="Cambria"/>
        </w:rPr>
      </w:pPr>
    </w:p>
    <w:p w14:paraId="2C0E126F" w14:textId="77777777" w:rsidR="00E5221A" w:rsidRDefault="00E5221A" w:rsidP="00E5221A">
      <w:pPr>
        <w:rPr>
          <w:rFonts w:ascii="Cambria" w:hAnsi="Cambria"/>
          <w:b/>
          <w:bCs/>
          <w:u w:val="single"/>
        </w:rPr>
      </w:pPr>
      <w:r>
        <w:rPr>
          <w:rFonts w:ascii="Cambria" w:hAnsi="Cambria"/>
          <w:b/>
          <w:bCs/>
          <w:u w:val="single"/>
        </w:rPr>
        <w:t>Background and Methodology:</w:t>
      </w:r>
    </w:p>
    <w:p w14:paraId="32E5EE43" w14:textId="77777777" w:rsidR="00E5221A" w:rsidRDefault="00E5221A" w:rsidP="00E5221A">
      <w:pPr>
        <w:rPr>
          <w:rFonts w:ascii="Cambria" w:hAnsi="Cambria"/>
        </w:rPr>
      </w:pPr>
      <w:r>
        <w:rPr>
          <w:rFonts w:ascii="Cambria" w:hAnsi="Cambria"/>
        </w:rPr>
        <w:t>The embedded systems and robotics concepts that will be applied in the project include, but are not limited to motor control  using PWM, GPIO, sensor fusion, and decision-making algorithms.</w:t>
      </w:r>
    </w:p>
    <w:p w14:paraId="39F25FB0" w14:textId="77777777" w:rsidR="00E5221A" w:rsidRDefault="00E5221A" w:rsidP="00E5221A">
      <w:pPr>
        <w:rPr>
          <w:rFonts w:ascii="Cambria" w:hAnsi="Cambria"/>
        </w:rPr>
      </w:pPr>
      <w:r>
        <w:rPr>
          <w:rFonts w:ascii="Cambria" w:hAnsi="Cambria"/>
        </w:rPr>
        <w:t>The overall plan to accomplish our project’s objectives is to acquire a thermal/infrared sensor, get the Arduino mounted on a chassis, and figure out how to interface the sensor with an Arduino using I2C communication protocol. Furthermore, some algorithms that will definitely be implemented are the PWM and motor control algorithms, possibly timers etc. Additional algorithms are needed to implement required logic for how the vehicle will approach the hot object and how it will detect the hot object.</w:t>
      </w:r>
    </w:p>
    <w:p w14:paraId="224DAEE1" w14:textId="77777777" w:rsidR="00E5221A" w:rsidRDefault="00E5221A" w:rsidP="00E5221A">
      <w:pPr>
        <w:pStyle w:val="ListParagraph"/>
        <w:numPr>
          <w:ilvl w:val="0"/>
          <w:numId w:val="36"/>
        </w:numPr>
        <w:spacing w:line="278" w:lineRule="auto"/>
        <w:rPr>
          <w:rFonts w:ascii="Cambria" w:hAnsi="Cambria"/>
        </w:rPr>
      </w:pPr>
      <w:r w:rsidRPr="00ED39B4">
        <w:rPr>
          <w:rFonts w:ascii="Cambria" w:hAnsi="Cambria"/>
        </w:rPr>
        <w:t>Some hardware components include: an infrared sensor, Arduino uno r3, and a breadboard.</w:t>
      </w:r>
    </w:p>
    <w:p w14:paraId="193AB7EC" w14:textId="77777777" w:rsidR="00E5221A" w:rsidRDefault="00E5221A" w:rsidP="00E5221A">
      <w:pPr>
        <w:pStyle w:val="ListParagraph"/>
        <w:numPr>
          <w:ilvl w:val="0"/>
          <w:numId w:val="36"/>
        </w:numPr>
        <w:spacing w:line="278" w:lineRule="auto"/>
        <w:rPr>
          <w:rFonts w:ascii="Cambria" w:hAnsi="Cambria"/>
        </w:rPr>
      </w:pPr>
      <w:r>
        <w:rPr>
          <w:rFonts w:ascii="Cambria" w:hAnsi="Cambria"/>
        </w:rPr>
        <w:t xml:space="preserve">Some software components </w:t>
      </w:r>
      <w:proofErr w:type="gramStart"/>
      <w:r>
        <w:rPr>
          <w:rFonts w:ascii="Cambria" w:hAnsi="Cambria"/>
        </w:rPr>
        <w:t>include:</w:t>
      </w:r>
      <w:proofErr w:type="gramEnd"/>
      <w:r>
        <w:rPr>
          <w:rFonts w:ascii="Cambria" w:hAnsi="Cambria"/>
        </w:rPr>
        <w:t xml:space="preserve"> Arduino IDE</w:t>
      </w:r>
    </w:p>
    <w:p w14:paraId="7CAE8577" w14:textId="77777777" w:rsidR="00E5221A" w:rsidRDefault="00E5221A" w:rsidP="00E5221A">
      <w:pPr>
        <w:rPr>
          <w:rFonts w:ascii="Cambria" w:hAnsi="Cambria"/>
          <w:b/>
          <w:bCs/>
          <w:u w:val="single"/>
        </w:rPr>
      </w:pPr>
      <w:r>
        <w:rPr>
          <w:rFonts w:ascii="Cambria" w:hAnsi="Cambria"/>
          <w:b/>
          <w:bCs/>
          <w:u w:val="single"/>
        </w:rPr>
        <w:t>Block Diagram:</w:t>
      </w:r>
    </w:p>
    <w:p w14:paraId="4E4310EE" w14:textId="77777777" w:rsidR="00E5221A" w:rsidRDefault="00E5221A" w:rsidP="00E5221A">
      <w:pPr>
        <w:rPr>
          <w:rFonts w:ascii="Cambria" w:hAnsi="Cambria"/>
        </w:rPr>
      </w:pPr>
      <w:r w:rsidRPr="00ED39B4">
        <w:rPr>
          <w:rFonts w:ascii="Cambria" w:hAnsi="Cambria"/>
          <w:noProof/>
        </w:rPr>
        <w:drawing>
          <wp:inline distT="0" distB="0" distL="0" distR="0" wp14:anchorId="66EF83A4" wp14:editId="0D9A094A">
            <wp:extent cx="5630061" cy="1886213"/>
            <wp:effectExtent l="0" t="0" r="8890" b="0"/>
            <wp:docPr id="18413624" name="Picture 1"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624" name="Picture 1" descr="A diagram of a computer hardware system&#10;&#10;AI-generated content may be incorrect."/>
                    <pic:cNvPicPr/>
                  </pic:nvPicPr>
                  <pic:blipFill>
                    <a:blip r:embed="rId9"/>
                    <a:stretch>
                      <a:fillRect/>
                    </a:stretch>
                  </pic:blipFill>
                  <pic:spPr>
                    <a:xfrm>
                      <a:off x="0" y="0"/>
                      <a:ext cx="5630061" cy="1886213"/>
                    </a:xfrm>
                    <a:prstGeom prst="rect">
                      <a:avLst/>
                    </a:prstGeom>
                  </pic:spPr>
                </pic:pic>
              </a:graphicData>
            </a:graphic>
          </wp:inline>
        </w:drawing>
      </w:r>
    </w:p>
    <w:p w14:paraId="7DED471C" w14:textId="77777777" w:rsidR="00E5221A" w:rsidRDefault="00E5221A" w:rsidP="00E5221A">
      <w:pPr>
        <w:rPr>
          <w:rFonts w:ascii="Cambria" w:hAnsi="Cambria"/>
          <w:b/>
          <w:bCs/>
          <w:u w:val="single"/>
        </w:rPr>
      </w:pPr>
    </w:p>
    <w:p w14:paraId="12CDF669" w14:textId="77777777" w:rsidR="00E5221A" w:rsidRDefault="00E5221A" w:rsidP="00E5221A">
      <w:pPr>
        <w:rPr>
          <w:rFonts w:ascii="Cambria" w:hAnsi="Cambria"/>
          <w:b/>
          <w:bCs/>
          <w:u w:val="single"/>
        </w:rPr>
      </w:pPr>
      <w:r>
        <w:rPr>
          <w:rFonts w:ascii="Cambria" w:hAnsi="Cambria"/>
          <w:b/>
          <w:bCs/>
          <w:u w:val="single"/>
        </w:rPr>
        <w:t>Pinout Plan:</w:t>
      </w:r>
    </w:p>
    <w:p w14:paraId="0272C9BA" w14:textId="77777777" w:rsidR="00E5221A" w:rsidRDefault="00E5221A" w:rsidP="00E5221A">
      <w:pPr>
        <w:pStyle w:val="ListParagraph"/>
        <w:numPr>
          <w:ilvl w:val="0"/>
          <w:numId w:val="36"/>
        </w:numPr>
        <w:spacing w:line="278" w:lineRule="auto"/>
        <w:rPr>
          <w:rFonts w:ascii="Cambria" w:hAnsi="Cambria"/>
        </w:rPr>
      </w:pPr>
      <w:r w:rsidRPr="00ED39B4">
        <w:rPr>
          <w:rFonts w:ascii="Cambria" w:hAnsi="Cambria"/>
        </w:rPr>
        <w:t>TBD</w:t>
      </w:r>
    </w:p>
    <w:p w14:paraId="08B1A52A" w14:textId="77777777" w:rsidR="00E5221A" w:rsidRDefault="00E5221A" w:rsidP="00E5221A">
      <w:pPr>
        <w:rPr>
          <w:rFonts w:ascii="Cambria" w:hAnsi="Cambria"/>
          <w:b/>
          <w:bCs/>
          <w:u w:val="single"/>
        </w:rPr>
      </w:pPr>
    </w:p>
    <w:p w14:paraId="2219DF67" w14:textId="77777777" w:rsidR="00E5221A" w:rsidRDefault="00E5221A" w:rsidP="00E5221A">
      <w:pPr>
        <w:rPr>
          <w:rFonts w:ascii="Cambria" w:hAnsi="Cambria"/>
        </w:rPr>
      </w:pPr>
      <w:r>
        <w:rPr>
          <w:rFonts w:ascii="Cambria" w:hAnsi="Cambria"/>
          <w:b/>
          <w:bCs/>
          <w:u w:val="single"/>
        </w:rPr>
        <w:t>Components Used:</w:t>
      </w:r>
    </w:p>
    <w:p w14:paraId="34F57783" w14:textId="353E9075" w:rsidR="00A56FCF" w:rsidRDefault="00E5221A">
      <w:pPr>
        <w:rPr>
          <w:rFonts w:ascii="Cambria" w:hAnsi="Cambria"/>
        </w:rPr>
      </w:pPr>
      <w:r>
        <w:rPr>
          <w:rFonts w:ascii="Cambria" w:hAnsi="Cambria"/>
        </w:rPr>
        <w:t xml:space="preserve">So far we expect to use the Arduino uno R3 and its MCU, a robot chassis similar to the </w:t>
      </w:r>
      <w:proofErr w:type="spellStart"/>
      <w:r>
        <w:rPr>
          <w:rFonts w:ascii="Cambria" w:hAnsi="Cambria"/>
        </w:rPr>
        <w:t>ti</w:t>
      </w:r>
      <w:proofErr w:type="spellEnd"/>
      <w:r>
        <w:rPr>
          <w:rFonts w:ascii="Cambria" w:hAnsi="Cambria"/>
        </w:rPr>
        <w:t xml:space="preserve"> </w:t>
      </w:r>
      <w:proofErr w:type="spellStart"/>
      <w:r>
        <w:rPr>
          <w:rFonts w:ascii="Cambria" w:hAnsi="Cambria"/>
        </w:rPr>
        <w:t>rslk</w:t>
      </w:r>
      <w:proofErr w:type="spellEnd"/>
      <w:r>
        <w:rPr>
          <w:rFonts w:ascii="Cambria" w:hAnsi="Cambria"/>
        </w:rPr>
        <w:t xml:space="preserve"> chassis, and a thermal/infrared sensor.</w:t>
      </w:r>
    </w:p>
    <w:p w14:paraId="662A2B1F" w14:textId="77777777" w:rsidR="00E5221A" w:rsidRDefault="00E5221A">
      <w:pPr>
        <w:rPr>
          <w:rFonts w:ascii="Cambria" w:hAnsi="Cambria"/>
        </w:rPr>
      </w:pPr>
    </w:p>
    <w:p w14:paraId="73D571A9" w14:textId="3925A00C" w:rsidR="00E5221A" w:rsidRDefault="00E5221A">
      <w:pPr>
        <w:rPr>
          <w:rFonts w:ascii="Cambria" w:hAnsi="Cambria"/>
          <w:b/>
          <w:bCs/>
          <w:u w:val="single"/>
        </w:rPr>
      </w:pPr>
      <w:r>
        <w:rPr>
          <w:rFonts w:ascii="Cambria" w:hAnsi="Cambria"/>
          <w:b/>
          <w:bCs/>
          <w:u w:val="single"/>
        </w:rPr>
        <w:t>Group Members:</w:t>
      </w:r>
    </w:p>
    <w:p w14:paraId="229B59DB" w14:textId="0AF255AF" w:rsidR="00E5221A" w:rsidRDefault="00E5221A" w:rsidP="00E5221A">
      <w:pPr>
        <w:pStyle w:val="ListParagraph"/>
        <w:numPr>
          <w:ilvl w:val="0"/>
          <w:numId w:val="37"/>
        </w:numPr>
        <w:rPr>
          <w:rFonts w:ascii="Cambria" w:hAnsi="Cambria"/>
        </w:rPr>
      </w:pPr>
      <w:r w:rsidRPr="00E5221A">
        <w:rPr>
          <w:rFonts w:ascii="Cambria" w:hAnsi="Cambria"/>
        </w:rPr>
        <w:lastRenderedPageBreak/>
        <w:t>Suren Bursalyan</w:t>
      </w:r>
    </w:p>
    <w:p w14:paraId="63186613" w14:textId="24BB5F3B" w:rsidR="00E5221A" w:rsidRPr="00E5221A" w:rsidRDefault="00E5221A" w:rsidP="00E5221A">
      <w:pPr>
        <w:pStyle w:val="ListParagraph"/>
        <w:numPr>
          <w:ilvl w:val="0"/>
          <w:numId w:val="37"/>
        </w:numPr>
        <w:rPr>
          <w:rFonts w:ascii="Cambria" w:hAnsi="Cambria"/>
        </w:rPr>
      </w:pPr>
      <w:r>
        <w:rPr>
          <w:rFonts w:ascii="Cambria" w:hAnsi="Cambria"/>
        </w:rPr>
        <w:t>Aramayis Sargsyan</w:t>
      </w:r>
    </w:p>
    <w:sectPr w:rsidR="00E5221A" w:rsidRPr="00E5221A" w:rsidSect="002E731A">
      <w:headerReference w:type="default"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9928" w14:textId="77777777" w:rsidR="00F515AE" w:rsidRDefault="00F515AE" w:rsidP="0003153F">
      <w:pPr>
        <w:spacing w:after="0" w:line="240" w:lineRule="auto"/>
      </w:pPr>
      <w:r>
        <w:separator/>
      </w:r>
    </w:p>
  </w:endnote>
  <w:endnote w:type="continuationSeparator" w:id="0">
    <w:p w14:paraId="75FC2BF3" w14:textId="77777777" w:rsidR="00F515AE" w:rsidRDefault="00F515AE" w:rsidP="00031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1766" w14:textId="77777777" w:rsidR="00AC1DF7" w:rsidRPr="00682F7C" w:rsidRDefault="00AC1DF7" w:rsidP="00CB115A">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6E32" w14:textId="77777777" w:rsidR="00F515AE" w:rsidRDefault="00F515AE" w:rsidP="0003153F">
      <w:pPr>
        <w:spacing w:after="0" w:line="240" w:lineRule="auto"/>
      </w:pPr>
      <w:r>
        <w:separator/>
      </w:r>
    </w:p>
  </w:footnote>
  <w:footnote w:type="continuationSeparator" w:id="0">
    <w:p w14:paraId="65295CB0" w14:textId="77777777" w:rsidR="00F515AE" w:rsidRDefault="00F515AE" w:rsidP="00031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3295" w14:textId="77777777" w:rsidR="00AC1DF7" w:rsidRPr="00B32858" w:rsidRDefault="00AC1DF7" w:rsidP="00B32858">
    <w:pPr>
      <w:pStyle w:val="Heade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E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C34040"/>
    <w:multiLevelType w:val="hybridMultilevel"/>
    <w:tmpl w:val="0BEA5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5DC6"/>
    <w:multiLevelType w:val="hybridMultilevel"/>
    <w:tmpl w:val="81B8E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93E4E"/>
    <w:multiLevelType w:val="hybridMultilevel"/>
    <w:tmpl w:val="87E49D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A0304A"/>
    <w:multiLevelType w:val="multilevel"/>
    <w:tmpl w:val="460CA9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9F0459C"/>
    <w:multiLevelType w:val="hybridMultilevel"/>
    <w:tmpl w:val="9F2CF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65276D"/>
    <w:multiLevelType w:val="hybridMultilevel"/>
    <w:tmpl w:val="556C7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F775F"/>
    <w:multiLevelType w:val="multilevel"/>
    <w:tmpl w:val="2576A5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FE961C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4FE657E"/>
    <w:multiLevelType w:val="hybridMultilevel"/>
    <w:tmpl w:val="E5163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21415E"/>
    <w:multiLevelType w:val="hybridMultilevel"/>
    <w:tmpl w:val="B898286C"/>
    <w:lvl w:ilvl="0" w:tplc="44DC015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A12EF1"/>
    <w:multiLevelType w:val="hybridMultilevel"/>
    <w:tmpl w:val="FAB0E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75304E"/>
    <w:multiLevelType w:val="multilevel"/>
    <w:tmpl w:val="EAEE5B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5BA5212"/>
    <w:multiLevelType w:val="hybridMultilevel"/>
    <w:tmpl w:val="3AD09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167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3455EA"/>
    <w:multiLevelType w:val="hybridMultilevel"/>
    <w:tmpl w:val="87E49D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FF4CA8"/>
    <w:multiLevelType w:val="hybridMultilevel"/>
    <w:tmpl w:val="099617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4B4198"/>
    <w:multiLevelType w:val="hybridMultilevel"/>
    <w:tmpl w:val="46DA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1C0B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C217D65"/>
    <w:multiLevelType w:val="hybridMultilevel"/>
    <w:tmpl w:val="D7B48F3A"/>
    <w:lvl w:ilvl="0" w:tplc="63482D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214A05"/>
    <w:multiLevelType w:val="multilevel"/>
    <w:tmpl w:val="B838E7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BB1144A"/>
    <w:multiLevelType w:val="hybridMultilevel"/>
    <w:tmpl w:val="3286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AB795B"/>
    <w:multiLevelType w:val="hybridMultilevel"/>
    <w:tmpl w:val="25602934"/>
    <w:lvl w:ilvl="0" w:tplc="FC0E6648">
      <w:start w:val="1"/>
      <w:numFmt w:val="decimal"/>
      <w:lvlText w:val="%1."/>
      <w:lvlJc w:val="left"/>
      <w:pPr>
        <w:ind w:left="360" w:hanging="360"/>
      </w:pPr>
      <w:rPr>
        <w:rFonts w:ascii="Cambria" w:hAnsi="Cambria" w:hint="default"/>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005161"/>
    <w:multiLevelType w:val="hybridMultilevel"/>
    <w:tmpl w:val="92181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166262"/>
    <w:multiLevelType w:val="multilevel"/>
    <w:tmpl w:val="5170B7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8CF4127"/>
    <w:multiLevelType w:val="multilevel"/>
    <w:tmpl w:val="F6E68C8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C2D76E4"/>
    <w:multiLevelType w:val="hybridMultilevel"/>
    <w:tmpl w:val="21F40D64"/>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C6C6E9E"/>
    <w:multiLevelType w:val="multilevel"/>
    <w:tmpl w:val="ECF4E5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F5F16E0"/>
    <w:multiLevelType w:val="multilevel"/>
    <w:tmpl w:val="B4E665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05C7A60"/>
    <w:multiLevelType w:val="multilevel"/>
    <w:tmpl w:val="B7A47C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17636E0"/>
    <w:multiLevelType w:val="hybridMultilevel"/>
    <w:tmpl w:val="A90E2B8A"/>
    <w:lvl w:ilvl="0" w:tplc="0409000F">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7236C12"/>
    <w:multiLevelType w:val="hybridMultilevel"/>
    <w:tmpl w:val="56E85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4B1EF2"/>
    <w:multiLevelType w:val="hybridMultilevel"/>
    <w:tmpl w:val="B2EEE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D4778EF"/>
    <w:multiLevelType w:val="hybridMultilevel"/>
    <w:tmpl w:val="5048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4F15DD"/>
    <w:multiLevelType w:val="multilevel"/>
    <w:tmpl w:val="853010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E8079F0"/>
    <w:multiLevelType w:val="hybridMultilevel"/>
    <w:tmpl w:val="2FBE0E0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A3F2790"/>
    <w:multiLevelType w:val="hybridMultilevel"/>
    <w:tmpl w:val="87E49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264733">
    <w:abstractNumId w:val="11"/>
  </w:num>
  <w:num w:numId="2" w16cid:durableId="427384785">
    <w:abstractNumId w:val="9"/>
  </w:num>
  <w:num w:numId="3" w16cid:durableId="433592850">
    <w:abstractNumId w:val="33"/>
  </w:num>
  <w:num w:numId="4" w16cid:durableId="11731486">
    <w:abstractNumId w:val="22"/>
  </w:num>
  <w:num w:numId="5" w16cid:durableId="243421536">
    <w:abstractNumId w:val="31"/>
  </w:num>
  <w:num w:numId="6" w16cid:durableId="2129665953">
    <w:abstractNumId w:val="35"/>
  </w:num>
  <w:num w:numId="7" w16cid:durableId="843319203">
    <w:abstractNumId w:val="26"/>
  </w:num>
  <w:num w:numId="8" w16cid:durableId="1188636713">
    <w:abstractNumId w:val="13"/>
  </w:num>
  <w:num w:numId="9" w16cid:durableId="56248482">
    <w:abstractNumId w:val="36"/>
  </w:num>
  <w:num w:numId="10" w16cid:durableId="881097089">
    <w:abstractNumId w:val="3"/>
  </w:num>
  <w:num w:numId="11" w16cid:durableId="613631352">
    <w:abstractNumId w:val="14"/>
  </w:num>
  <w:num w:numId="12" w16cid:durableId="2132311795">
    <w:abstractNumId w:val="18"/>
  </w:num>
  <w:num w:numId="13" w16cid:durableId="1901477235">
    <w:abstractNumId w:val="19"/>
  </w:num>
  <w:num w:numId="14" w16cid:durableId="1427507020">
    <w:abstractNumId w:val="27"/>
  </w:num>
  <w:num w:numId="15" w16cid:durableId="1237790260">
    <w:abstractNumId w:val="20"/>
  </w:num>
  <w:num w:numId="16" w16cid:durableId="532572898">
    <w:abstractNumId w:val="7"/>
  </w:num>
  <w:num w:numId="17" w16cid:durableId="184562149">
    <w:abstractNumId w:val="12"/>
  </w:num>
  <w:num w:numId="18" w16cid:durableId="1687439965">
    <w:abstractNumId w:val="34"/>
  </w:num>
  <w:num w:numId="19" w16cid:durableId="2039307878">
    <w:abstractNumId w:val="24"/>
  </w:num>
  <w:num w:numId="20" w16cid:durableId="524946004">
    <w:abstractNumId w:val="28"/>
  </w:num>
  <w:num w:numId="21" w16cid:durableId="450055464">
    <w:abstractNumId w:val="25"/>
  </w:num>
  <w:num w:numId="22" w16cid:durableId="1145856841">
    <w:abstractNumId w:val="29"/>
  </w:num>
  <w:num w:numId="23" w16cid:durableId="430324706">
    <w:abstractNumId w:val="4"/>
  </w:num>
  <w:num w:numId="24" w16cid:durableId="1268275295">
    <w:abstractNumId w:val="8"/>
  </w:num>
  <w:num w:numId="25" w16cid:durableId="1787311667">
    <w:abstractNumId w:val="0"/>
  </w:num>
  <w:num w:numId="26" w16cid:durableId="1693919005">
    <w:abstractNumId w:val="17"/>
  </w:num>
  <w:num w:numId="27" w16cid:durableId="2053383167">
    <w:abstractNumId w:val="6"/>
  </w:num>
  <w:num w:numId="28" w16cid:durableId="1785424515">
    <w:abstractNumId w:val="21"/>
  </w:num>
  <w:num w:numId="29" w16cid:durableId="163592066">
    <w:abstractNumId w:val="2"/>
  </w:num>
  <w:num w:numId="30" w16cid:durableId="1518274109">
    <w:abstractNumId w:val="5"/>
  </w:num>
  <w:num w:numId="31" w16cid:durableId="1050958257">
    <w:abstractNumId w:val="15"/>
  </w:num>
  <w:num w:numId="32" w16cid:durableId="976102857">
    <w:abstractNumId w:val="23"/>
  </w:num>
  <w:num w:numId="33" w16cid:durableId="1227258584">
    <w:abstractNumId w:val="1"/>
  </w:num>
  <w:num w:numId="34" w16cid:durableId="1088306115">
    <w:abstractNumId w:val="32"/>
  </w:num>
  <w:num w:numId="35" w16cid:durableId="1342396963">
    <w:abstractNumId w:val="30"/>
  </w:num>
  <w:num w:numId="36" w16cid:durableId="802310339">
    <w:abstractNumId w:val="10"/>
  </w:num>
  <w:num w:numId="37" w16cid:durableId="7626081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1A"/>
    <w:rsid w:val="00022865"/>
    <w:rsid w:val="00022CA6"/>
    <w:rsid w:val="000234F3"/>
    <w:rsid w:val="0002450B"/>
    <w:rsid w:val="0002622D"/>
    <w:rsid w:val="0003014C"/>
    <w:rsid w:val="00030AC9"/>
    <w:rsid w:val="0003153F"/>
    <w:rsid w:val="00035964"/>
    <w:rsid w:val="00036131"/>
    <w:rsid w:val="00040839"/>
    <w:rsid w:val="000468E2"/>
    <w:rsid w:val="00051021"/>
    <w:rsid w:val="0005500B"/>
    <w:rsid w:val="00057738"/>
    <w:rsid w:val="000664A7"/>
    <w:rsid w:val="00074020"/>
    <w:rsid w:val="00077FFB"/>
    <w:rsid w:val="00085366"/>
    <w:rsid w:val="00087091"/>
    <w:rsid w:val="00091BDD"/>
    <w:rsid w:val="000932C9"/>
    <w:rsid w:val="0009648D"/>
    <w:rsid w:val="000968F0"/>
    <w:rsid w:val="0009758B"/>
    <w:rsid w:val="000A487A"/>
    <w:rsid w:val="000A59F4"/>
    <w:rsid w:val="000A74E9"/>
    <w:rsid w:val="000A75DD"/>
    <w:rsid w:val="000B0E71"/>
    <w:rsid w:val="000B5642"/>
    <w:rsid w:val="000B70CF"/>
    <w:rsid w:val="000C0CFF"/>
    <w:rsid w:val="000C2A6D"/>
    <w:rsid w:val="000C7B1C"/>
    <w:rsid w:val="000E078C"/>
    <w:rsid w:val="000E18BB"/>
    <w:rsid w:val="000E42B3"/>
    <w:rsid w:val="000E5281"/>
    <w:rsid w:val="000F1FBC"/>
    <w:rsid w:val="00114914"/>
    <w:rsid w:val="001154D5"/>
    <w:rsid w:val="001154F1"/>
    <w:rsid w:val="001167EA"/>
    <w:rsid w:val="00122541"/>
    <w:rsid w:val="00131A57"/>
    <w:rsid w:val="00136503"/>
    <w:rsid w:val="001371B2"/>
    <w:rsid w:val="00145667"/>
    <w:rsid w:val="00153DD5"/>
    <w:rsid w:val="00154271"/>
    <w:rsid w:val="00154C9D"/>
    <w:rsid w:val="001663C6"/>
    <w:rsid w:val="00167CCA"/>
    <w:rsid w:val="00176087"/>
    <w:rsid w:val="00183008"/>
    <w:rsid w:val="00183472"/>
    <w:rsid w:val="00183F78"/>
    <w:rsid w:val="001A4770"/>
    <w:rsid w:val="001A65FA"/>
    <w:rsid w:val="001A7686"/>
    <w:rsid w:val="001B149E"/>
    <w:rsid w:val="001B47E0"/>
    <w:rsid w:val="001B6FC0"/>
    <w:rsid w:val="001C1978"/>
    <w:rsid w:val="001C5859"/>
    <w:rsid w:val="001E6423"/>
    <w:rsid w:val="001F3C61"/>
    <w:rsid w:val="001F492C"/>
    <w:rsid w:val="001F5D93"/>
    <w:rsid w:val="00212630"/>
    <w:rsid w:val="00232877"/>
    <w:rsid w:val="00232BDF"/>
    <w:rsid w:val="002376BA"/>
    <w:rsid w:val="002435AD"/>
    <w:rsid w:val="00250192"/>
    <w:rsid w:val="00250A22"/>
    <w:rsid w:val="00252CFE"/>
    <w:rsid w:val="002608A1"/>
    <w:rsid w:val="002613DE"/>
    <w:rsid w:val="002674D7"/>
    <w:rsid w:val="00273CEA"/>
    <w:rsid w:val="00275270"/>
    <w:rsid w:val="002802EA"/>
    <w:rsid w:val="00281A44"/>
    <w:rsid w:val="00281ECC"/>
    <w:rsid w:val="00281FEB"/>
    <w:rsid w:val="00282AEC"/>
    <w:rsid w:val="00286A69"/>
    <w:rsid w:val="00286B83"/>
    <w:rsid w:val="002A3995"/>
    <w:rsid w:val="002A73BD"/>
    <w:rsid w:val="002B4BC1"/>
    <w:rsid w:val="002C1224"/>
    <w:rsid w:val="002D0EE5"/>
    <w:rsid w:val="002D5A1A"/>
    <w:rsid w:val="002E2017"/>
    <w:rsid w:val="002E41B3"/>
    <w:rsid w:val="002E731A"/>
    <w:rsid w:val="002F0CB1"/>
    <w:rsid w:val="002F37E4"/>
    <w:rsid w:val="002F3AB1"/>
    <w:rsid w:val="002F58F0"/>
    <w:rsid w:val="00304AC8"/>
    <w:rsid w:val="003116CA"/>
    <w:rsid w:val="00312C82"/>
    <w:rsid w:val="0031394F"/>
    <w:rsid w:val="003176EA"/>
    <w:rsid w:val="00327E7B"/>
    <w:rsid w:val="00331904"/>
    <w:rsid w:val="00332430"/>
    <w:rsid w:val="00336B8E"/>
    <w:rsid w:val="00336E59"/>
    <w:rsid w:val="00344C21"/>
    <w:rsid w:val="00344FCB"/>
    <w:rsid w:val="00353EF3"/>
    <w:rsid w:val="0035740A"/>
    <w:rsid w:val="00360411"/>
    <w:rsid w:val="003619D2"/>
    <w:rsid w:val="00361F46"/>
    <w:rsid w:val="00362840"/>
    <w:rsid w:val="0037382E"/>
    <w:rsid w:val="0037659B"/>
    <w:rsid w:val="003803A6"/>
    <w:rsid w:val="00384CA6"/>
    <w:rsid w:val="003911ED"/>
    <w:rsid w:val="00392ED0"/>
    <w:rsid w:val="003A3CCC"/>
    <w:rsid w:val="003B3564"/>
    <w:rsid w:val="003B6ACC"/>
    <w:rsid w:val="003C1A57"/>
    <w:rsid w:val="003C6337"/>
    <w:rsid w:val="003C7CDA"/>
    <w:rsid w:val="003D33B8"/>
    <w:rsid w:val="003D3A0B"/>
    <w:rsid w:val="003D7C99"/>
    <w:rsid w:val="003E3494"/>
    <w:rsid w:val="003E4208"/>
    <w:rsid w:val="003E562B"/>
    <w:rsid w:val="003F2B93"/>
    <w:rsid w:val="003F7360"/>
    <w:rsid w:val="00402BEA"/>
    <w:rsid w:val="004030EF"/>
    <w:rsid w:val="004050D0"/>
    <w:rsid w:val="00405654"/>
    <w:rsid w:val="00406205"/>
    <w:rsid w:val="00411AAD"/>
    <w:rsid w:val="00412F90"/>
    <w:rsid w:val="00416DA7"/>
    <w:rsid w:val="004177DE"/>
    <w:rsid w:val="00420BD4"/>
    <w:rsid w:val="00421F0E"/>
    <w:rsid w:val="00431EB2"/>
    <w:rsid w:val="00434A10"/>
    <w:rsid w:val="00434E53"/>
    <w:rsid w:val="004353E5"/>
    <w:rsid w:val="00435B31"/>
    <w:rsid w:val="004366E3"/>
    <w:rsid w:val="0044032D"/>
    <w:rsid w:val="00445798"/>
    <w:rsid w:val="004527DF"/>
    <w:rsid w:val="004600A5"/>
    <w:rsid w:val="004633D0"/>
    <w:rsid w:val="0047092B"/>
    <w:rsid w:val="004801E0"/>
    <w:rsid w:val="0048090B"/>
    <w:rsid w:val="004845BD"/>
    <w:rsid w:val="00484BE2"/>
    <w:rsid w:val="00484DA1"/>
    <w:rsid w:val="00485936"/>
    <w:rsid w:val="00492980"/>
    <w:rsid w:val="00493EA6"/>
    <w:rsid w:val="00494412"/>
    <w:rsid w:val="0049705D"/>
    <w:rsid w:val="004A0EA9"/>
    <w:rsid w:val="004A1659"/>
    <w:rsid w:val="004A1E91"/>
    <w:rsid w:val="004A3652"/>
    <w:rsid w:val="004C21AC"/>
    <w:rsid w:val="004C5B50"/>
    <w:rsid w:val="004C68B8"/>
    <w:rsid w:val="004D08FD"/>
    <w:rsid w:val="004D3686"/>
    <w:rsid w:val="004E6765"/>
    <w:rsid w:val="004F02BF"/>
    <w:rsid w:val="004F4C02"/>
    <w:rsid w:val="004F6CE3"/>
    <w:rsid w:val="0051127F"/>
    <w:rsid w:val="00523AB6"/>
    <w:rsid w:val="0053085E"/>
    <w:rsid w:val="005318A4"/>
    <w:rsid w:val="00532C30"/>
    <w:rsid w:val="005350C9"/>
    <w:rsid w:val="00536710"/>
    <w:rsid w:val="00536EB4"/>
    <w:rsid w:val="00537A2C"/>
    <w:rsid w:val="00537B9F"/>
    <w:rsid w:val="00545596"/>
    <w:rsid w:val="0055159D"/>
    <w:rsid w:val="00552997"/>
    <w:rsid w:val="00552D19"/>
    <w:rsid w:val="005531E3"/>
    <w:rsid w:val="00557914"/>
    <w:rsid w:val="00560919"/>
    <w:rsid w:val="005743DC"/>
    <w:rsid w:val="005876B8"/>
    <w:rsid w:val="00591028"/>
    <w:rsid w:val="005933B4"/>
    <w:rsid w:val="00594AFF"/>
    <w:rsid w:val="00597E7D"/>
    <w:rsid w:val="005A5F71"/>
    <w:rsid w:val="005A7409"/>
    <w:rsid w:val="005B050E"/>
    <w:rsid w:val="005B11C4"/>
    <w:rsid w:val="005B5470"/>
    <w:rsid w:val="005C2CDA"/>
    <w:rsid w:val="005C513F"/>
    <w:rsid w:val="005C6153"/>
    <w:rsid w:val="005C634F"/>
    <w:rsid w:val="005D692C"/>
    <w:rsid w:val="005E0860"/>
    <w:rsid w:val="005E3DAB"/>
    <w:rsid w:val="005E41BB"/>
    <w:rsid w:val="005F083F"/>
    <w:rsid w:val="005F25EE"/>
    <w:rsid w:val="005F5585"/>
    <w:rsid w:val="006022A0"/>
    <w:rsid w:val="00615D52"/>
    <w:rsid w:val="006169A3"/>
    <w:rsid w:val="00617221"/>
    <w:rsid w:val="00624AEA"/>
    <w:rsid w:val="00626D81"/>
    <w:rsid w:val="0063529E"/>
    <w:rsid w:val="00636610"/>
    <w:rsid w:val="00644BB2"/>
    <w:rsid w:val="0065121D"/>
    <w:rsid w:val="00653F8A"/>
    <w:rsid w:val="00663FDC"/>
    <w:rsid w:val="006640CD"/>
    <w:rsid w:val="006672E1"/>
    <w:rsid w:val="006726FB"/>
    <w:rsid w:val="00682F7C"/>
    <w:rsid w:val="00687750"/>
    <w:rsid w:val="00687D3E"/>
    <w:rsid w:val="006953CA"/>
    <w:rsid w:val="006965DC"/>
    <w:rsid w:val="006974C1"/>
    <w:rsid w:val="006A5C3C"/>
    <w:rsid w:val="006B3308"/>
    <w:rsid w:val="006C4E41"/>
    <w:rsid w:val="006D1D61"/>
    <w:rsid w:val="006D401F"/>
    <w:rsid w:val="006D5797"/>
    <w:rsid w:val="006F1318"/>
    <w:rsid w:val="006F4878"/>
    <w:rsid w:val="006F5B24"/>
    <w:rsid w:val="00702F90"/>
    <w:rsid w:val="00711F21"/>
    <w:rsid w:val="00717246"/>
    <w:rsid w:val="00717AE6"/>
    <w:rsid w:val="007362E8"/>
    <w:rsid w:val="00744C08"/>
    <w:rsid w:val="00746BC1"/>
    <w:rsid w:val="007473D9"/>
    <w:rsid w:val="00750ED0"/>
    <w:rsid w:val="00754C2E"/>
    <w:rsid w:val="00756094"/>
    <w:rsid w:val="007725BF"/>
    <w:rsid w:val="00772BAD"/>
    <w:rsid w:val="00781177"/>
    <w:rsid w:val="00782F94"/>
    <w:rsid w:val="00786C9E"/>
    <w:rsid w:val="0079027C"/>
    <w:rsid w:val="007938B1"/>
    <w:rsid w:val="007A3430"/>
    <w:rsid w:val="007A5E6B"/>
    <w:rsid w:val="007A65AA"/>
    <w:rsid w:val="007C35B7"/>
    <w:rsid w:val="007C5D1F"/>
    <w:rsid w:val="007D014F"/>
    <w:rsid w:val="007E4078"/>
    <w:rsid w:val="007E4467"/>
    <w:rsid w:val="007F0362"/>
    <w:rsid w:val="007F3F4E"/>
    <w:rsid w:val="007F4A1D"/>
    <w:rsid w:val="008010BB"/>
    <w:rsid w:val="008010D6"/>
    <w:rsid w:val="00802130"/>
    <w:rsid w:val="00804130"/>
    <w:rsid w:val="00804F2D"/>
    <w:rsid w:val="0080583D"/>
    <w:rsid w:val="008059AE"/>
    <w:rsid w:val="00813A41"/>
    <w:rsid w:val="00814DC2"/>
    <w:rsid w:val="0081524B"/>
    <w:rsid w:val="00821FBA"/>
    <w:rsid w:val="0082553B"/>
    <w:rsid w:val="0083102F"/>
    <w:rsid w:val="00836D53"/>
    <w:rsid w:val="00840E2D"/>
    <w:rsid w:val="00844772"/>
    <w:rsid w:val="008454C8"/>
    <w:rsid w:val="00846446"/>
    <w:rsid w:val="00852898"/>
    <w:rsid w:val="008553BF"/>
    <w:rsid w:val="008563AB"/>
    <w:rsid w:val="008613C5"/>
    <w:rsid w:val="008615AB"/>
    <w:rsid w:val="00872934"/>
    <w:rsid w:val="00873363"/>
    <w:rsid w:val="0087760D"/>
    <w:rsid w:val="0088271E"/>
    <w:rsid w:val="00886C44"/>
    <w:rsid w:val="00891B04"/>
    <w:rsid w:val="008972FE"/>
    <w:rsid w:val="008A53B5"/>
    <w:rsid w:val="008A5827"/>
    <w:rsid w:val="008C562F"/>
    <w:rsid w:val="008D3B51"/>
    <w:rsid w:val="008D527B"/>
    <w:rsid w:val="008D7F37"/>
    <w:rsid w:val="008D7FEC"/>
    <w:rsid w:val="008F3E98"/>
    <w:rsid w:val="00901F15"/>
    <w:rsid w:val="0090305D"/>
    <w:rsid w:val="0090322F"/>
    <w:rsid w:val="009079A5"/>
    <w:rsid w:val="00941BF5"/>
    <w:rsid w:val="00946EAB"/>
    <w:rsid w:val="0095037C"/>
    <w:rsid w:val="00956DDF"/>
    <w:rsid w:val="009649D6"/>
    <w:rsid w:val="009657C4"/>
    <w:rsid w:val="009674CC"/>
    <w:rsid w:val="00971886"/>
    <w:rsid w:val="00972367"/>
    <w:rsid w:val="00972B6C"/>
    <w:rsid w:val="00975255"/>
    <w:rsid w:val="00985F67"/>
    <w:rsid w:val="00987F1D"/>
    <w:rsid w:val="00991C50"/>
    <w:rsid w:val="009926B6"/>
    <w:rsid w:val="00994A94"/>
    <w:rsid w:val="009A69C5"/>
    <w:rsid w:val="009C5324"/>
    <w:rsid w:val="009D1D3D"/>
    <w:rsid w:val="009D3C01"/>
    <w:rsid w:val="009D75CD"/>
    <w:rsid w:val="009D7B24"/>
    <w:rsid w:val="009E5CB7"/>
    <w:rsid w:val="009F08E3"/>
    <w:rsid w:val="009F5229"/>
    <w:rsid w:val="009F6133"/>
    <w:rsid w:val="00A115FF"/>
    <w:rsid w:val="00A23E52"/>
    <w:rsid w:val="00A439D9"/>
    <w:rsid w:val="00A539D8"/>
    <w:rsid w:val="00A5422F"/>
    <w:rsid w:val="00A54A46"/>
    <w:rsid w:val="00A56FCF"/>
    <w:rsid w:val="00A57D3B"/>
    <w:rsid w:val="00A63C47"/>
    <w:rsid w:val="00A84200"/>
    <w:rsid w:val="00AA3976"/>
    <w:rsid w:val="00AC0A03"/>
    <w:rsid w:val="00AC1DF7"/>
    <w:rsid w:val="00AC6303"/>
    <w:rsid w:val="00AC69CA"/>
    <w:rsid w:val="00AC75D4"/>
    <w:rsid w:val="00AD324B"/>
    <w:rsid w:val="00AD4106"/>
    <w:rsid w:val="00AD4E92"/>
    <w:rsid w:val="00AD6F58"/>
    <w:rsid w:val="00AE2DF5"/>
    <w:rsid w:val="00AE3350"/>
    <w:rsid w:val="00AE5B62"/>
    <w:rsid w:val="00AF00EF"/>
    <w:rsid w:val="00AF6379"/>
    <w:rsid w:val="00B0230B"/>
    <w:rsid w:val="00B10B86"/>
    <w:rsid w:val="00B10E65"/>
    <w:rsid w:val="00B11A93"/>
    <w:rsid w:val="00B11F4B"/>
    <w:rsid w:val="00B12010"/>
    <w:rsid w:val="00B22EBF"/>
    <w:rsid w:val="00B26E4C"/>
    <w:rsid w:val="00B26F64"/>
    <w:rsid w:val="00B32858"/>
    <w:rsid w:val="00B357F2"/>
    <w:rsid w:val="00B35A9D"/>
    <w:rsid w:val="00B37E7E"/>
    <w:rsid w:val="00B447AD"/>
    <w:rsid w:val="00B500B7"/>
    <w:rsid w:val="00B52ACA"/>
    <w:rsid w:val="00B57299"/>
    <w:rsid w:val="00B60B4C"/>
    <w:rsid w:val="00B6595C"/>
    <w:rsid w:val="00B65EE6"/>
    <w:rsid w:val="00B67AD3"/>
    <w:rsid w:val="00B730C1"/>
    <w:rsid w:val="00B75A9A"/>
    <w:rsid w:val="00B75F1F"/>
    <w:rsid w:val="00B75FCE"/>
    <w:rsid w:val="00B8243A"/>
    <w:rsid w:val="00B84170"/>
    <w:rsid w:val="00B87E5F"/>
    <w:rsid w:val="00B93458"/>
    <w:rsid w:val="00B95DE2"/>
    <w:rsid w:val="00BA3141"/>
    <w:rsid w:val="00BA49BF"/>
    <w:rsid w:val="00BB02FE"/>
    <w:rsid w:val="00BC4492"/>
    <w:rsid w:val="00BC492D"/>
    <w:rsid w:val="00BC4C30"/>
    <w:rsid w:val="00BD4EF6"/>
    <w:rsid w:val="00BE06F0"/>
    <w:rsid w:val="00BE1A8A"/>
    <w:rsid w:val="00BE23F0"/>
    <w:rsid w:val="00BE2722"/>
    <w:rsid w:val="00BE2781"/>
    <w:rsid w:val="00BE3271"/>
    <w:rsid w:val="00BE44A5"/>
    <w:rsid w:val="00BE7EF8"/>
    <w:rsid w:val="00BF01DC"/>
    <w:rsid w:val="00BF5E16"/>
    <w:rsid w:val="00C033F6"/>
    <w:rsid w:val="00C04610"/>
    <w:rsid w:val="00C062E2"/>
    <w:rsid w:val="00C10124"/>
    <w:rsid w:val="00C1102B"/>
    <w:rsid w:val="00C14240"/>
    <w:rsid w:val="00C16F1A"/>
    <w:rsid w:val="00C23C2D"/>
    <w:rsid w:val="00C26C4D"/>
    <w:rsid w:val="00C30877"/>
    <w:rsid w:val="00C35211"/>
    <w:rsid w:val="00C36499"/>
    <w:rsid w:val="00C547C9"/>
    <w:rsid w:val="00C57A51"/>
    <w:rsid w:val="00C66A9E"/>
    <w:rsid w:val="00C70B82"/>
    <w:rsid w:val="00CA01E0"/>
    <w:rsid w:val="00CA6F42"/>
    <w:rsid w:val="00CB115A"/>
    <w:rsid w:val="00CC2A6B"/>
    <w:rsid w:val="00CC4125"/>
    <w:rsid w:val="00CC68E8"/>
    <w:rsid w:val="00CD06B6"/>
    <w:rsid w:val="00CD08A4"/>
    <w:rsid w:val="00CD193E"/>
    <w:rsid w:val="00CD673C"/>
    <w:rsid w:val="00CE59CA"/>
    <w:rsid w:val="00CF153C"/>
    <w:rsid w:val="00D0281A"/>
    <w:rsid w:val="00D057C3"/>
    <w:rsid w:val="00D062EA"/>
    <w:rsid w:val="00D226BA"/>
    <w:rsid w:val="00D2390E"/>
    <w:rsid w:val="00D273AF"/>
    <w:rsid w:val="00D27468"/>
    <w:rsid w:val="00D3008A"/>
    <w:rsid w:val="00D40BE4"/>
    <w:rsid w:val="00D5016D"/>
    <w:rsid w:val="00D539F3"/>
    <w:rsid w:val="00D53F04"/>
    <w:rsid w:val="00D616DD"/>
    <w:rsid w:val="00D62E23"/>
    <w:rsid w:val="00D67A76"/>
    <w:rsid w:val="00D717F8"/>
    <w:rsid w:val="00D76EC7"/>
    <w:rsid w:val="00D801DD"/>
    <w:rsid w:val="00D81618"/>
    <w:rsid w:val="00D8647F"/>
    <w:rsid w:val="00D92B37"/>
    <w:rsid w:val="00D93C9B"/>
    <w:rsid w:val="00D93E09"/>
    <w:rsid w:val="00D96CA3"/>
    <w:rsid w:val="00DA3BF0"/>
    <w:rsid w:val="00DA46F5"/>
    <w:rsid w:val="00DA47FB"/>
    <w:rsid w:val="00DA664E"/>
    <w:rsid w:val="00DA7349"/>
    <w:rsid w:val="00DA7DB8"/>
    <w:rsid w:val="00DB1679"/>
    <w:rsid w:val="00DB1B60"/>
    <w:rsid w:val="00DB2297"/>
    <w:rsid w:val="00DB7FC7"/>
    <w:rsid w:val="00DC50C2"/>
    <w:rsid w:val="00DC7491"/>
    <w:rsid w:val="00DC78D5"/>
    <w:rsid w:val="00DD70DD"/>
    <w:rsid w:val="00DE2101"/>
    <w:rsid w:val="00DE27FC"/>
    <w:rsid w:val="00DE3569"/>
    <w:rsid w:val="00DE40B6"/>
    <w:rsid w:val="00DE7515"/>
    <w:rsid w:val="00DF13C0"/>
    <w:rsid w:val="00DF1679"/>
    <w:rsid w:val="00DF359F"/>
    <w:rsid w:val="00E072F2"/>
    <w:rsid w:val="00E07DCE"/>
    <w:rsid w:val="00E12CB0"/>
    <w:rsid w:val="00E1486E"/>
    <w:rsid w:val="00E14A5C"/>
    <w:rsid w:val="00E14FCA"/>
    <w:rsid w:val="00E20E39"/>
    <w:rsid w:val="00E21324"/>
    <w:rsid w:val="00E242A3"/>
    <w:rsid w:val="00E26F57"/>
    <w:rsid w:val="00E271F4"/>
    <w:rsid w:val="00E31577"/>
    <w:rsid w:val="00E3224A"/>
    <w:rsid w:val="00E353D4"/>
    <w:rsid w:val="00E36849"/>
    <w:rsid w:val="00E4154F"/>
    <w:rsid w:val="00E44953"/>
    <w:rsid w:val="00E4574E"/>
    <w:rsid w:val="00E47CBA"/>
    <w:rsid w:val="00E5221A"/>
    <w:rsid w:val="00E54AAD"/>
    <w:rsid w:val="00E54D59"/>
    <w:rsid w:val="00E57214"/>
    <w:rsid w:val="00E60A94"/>
    <w:rsid w:val="00E6763E"/>
    <w:rsid w:val="00E73F3B"/>
    <w:rsid w:val="00E74AF3"/>
    <w:rsid w:val="00E80577"/>
    <w:rsid w:val="00E8710D"/>
    <w:rsid w:val="00E915A4"/>
    <w:rsid w:val="00E91788"/>
    <w:rsid w:val="00E96AA3"/>
    <w:rsid w:val="00EA065D"/>
    <w:rsid w:val="00EA18FE"/>
    <w:rsid w:val="00EA55E1"/>
    <w:rsid w:val="00EB04A2"/>
    <w:rsid w:val="00EB2E34"/>
    <w:rsid w:val="00EB3827"/>
    <w:rsid w:val="00EC096D"/>
    <w:rsid w:val="00EC26B8"/>
    <w:rsid w:val="00EC3CB9"/>
    <w:rsid w:val="00EC6667"/>
    <w:rsid w:val="00ED3241"/>
    <w:rsid w:val="00ED5FA3"/>
    <w:rsid w:val="00EE1595"/>
    <w:rsid w:val="00EE23EC"/>
    <w:rsid w:val="00EE5DF4"/>
    <w:rsid w:val="00EF68C0"/>
    <w:rsid w:val="00F00AFE"/>
    <w:rsid w:val="00F045EE"/>
    <w:rsid w:val="00F112B6"/>
    <w:rsid w:val="00F12687"/>
    <w:rsid w:val="00F12C5A"/>
    <w:rsid w:val="00F147D7"/>
    <w:rsid w:val="00F173B2"/>
    <w:rsid w:val="00F20B80"/>
    <w:rsid w:val="00F3768A"/>
    <w:rsid w:val="00F40889"/>
    <w:rsid w:val="00F44DF0"/>
    <w:rsid w:val="00F515AE"/>
    <w:rsid w:val="00F5605C"/>
    <w:rsid w:val="00F56BD0"/>
    <w:rsid w:val="00F632E8"/>
    <w:rsid w:val="00F724E4"/>
    <w:rsid w:val="00F86211"/>
    <w:rsid w:val="00F86EB1"/>
    <w:rsid w:val="00F9407C"/>
    <w:rsid w:val="00F95249"/>
    <w:rsid w:val="00F97723"/>
    <w:rsid w:val="00FA239E"/>
    <w:rsid w:val="00FA3B5B"/>
    <w:rsid w:val="00FA4900"/>
    <w:rsid w:val="00FA64F3"/>
    <w:rsid w:val="00FB3A75"/>
    <w:rsid w:val="00FB515E"/>
    <w:rsid w:val="00FB6E91"/>
    <w:rsid w:val="00FC0464"/>
    <w:rsid w:val="00FC3FA7"/>
    <w:rsid w:val="00FD06DA"/>
    <w:rsid w:val="00FD2C9D"/>
    <w:rsid w:val="00FD5B2E"/>
    <w:rsid w:val="00FE63E9"/>
    <w:rsid w:val="00FF1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BFF45"/>
  <w15:chartTrackingRefBased/>
  <w15:docId w15:val="{11B2F7CD-6FA8-4705-B056-32B069A19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3B8"/>
    <w:pPr>
      <w:keepNext/>
      <w:keepLines/>
      <w:numPr>
        <w:numId w:val="2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Heading1"/>
    <w:link w:val="Heading2Char"/>
    <w:uiPriority w:val="9"/>
    <w:unhideWhenUsed/>
    <w:qFormat/>
    <w:rsid w:val="001154D5"/>
    <w:pPr>
      <w:numPr>
        <w:ilvl w:val="1"/>
      </w:numPr>
      <w:outlineLvl w:val="1"/>
    </w:pPr>
    <w:rPr>
      <w:rFonts w:ascii="Cambria" w:hAnsi="Cambria"/>
      <w:sz w:val="24"/>
      <w:szCs w:val="26"/>
      <w:lang w:eastAsia="zh-CN"/>
    </w:rPr>
  </w:style>
  <w:style w:type="paragraph" w:styleId="Heading3">
    <w:name w:val="heading 3"/>
    <w:basedOn w:val="Normal"/>
    <w:next w:val="Normal"/>
    <w:link w:val="Heading3Char"/>
    <w:uiPriority w:val="9"/>
    <w:unhideWhenUsed/>
    <w:qFormat/>
    <w:rsid w:val="00846446"/>
    <w:pPr>
      <w:keepNext/>
      <w:keepLines/>
      <w:numPr>
        <w:ilvl w:val="2"/>
        <w:numId w:val="2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95DE2"/>
    <w:pPr>
      <w:keepNext/>
      <w:keepLines/>
      <w:numPr>
        <w:ilvl w:val="3"/>
        <w:numId w:val="2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95DE2"/>
    <w:pPr>
      <w:keepNext/>
      <w:keepLines/>
      <w:numPr>
        <w:ilvl w:val="4"/>
        <w:numId w:val="2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5DE2"/>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5DE2"/>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5DE2"/>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DE2"/>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15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53F"/>
  </w:style>
  <w:style w:type="paragraph" w:styleId="Footer">
    <w:name w:val="footer"/>
    <w:basedOn w:val="Normal"/>
    <w:link w:val="FooterChar"/>
    <w:uiPriority w:val="99"/>
    <w:unhideWhenUsed/>
    <w:rsid w:val="000315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53F"/>
  </w:style>
  <w:style w:type="character" w:customStyle="1" w:styleId="Heading2Char">
    <w:name w:val="Heading 2 Char"/>
    <w:basedOn w:val="DefaultParagraphFont"/>
    <w:link w:val="Heading2"/>
    <w:uiPriority w:val="9"/>
    <w:rsid w:val="001154D5"/>
    <w:rPr>
      <w:rFonts w:ascii="Cambria" w:eastAsiaTheme="majorEastAsia" w:hAnsi="Cambria" w:cstheme="majorBidi"/>
      <w:color w:val="2F5496" w:themeColor="accent1" w:themeShade="BF"/>
      <w:sz w:val="24"/>
      <w:szCs w:val="26"/>
      <w:lang w:eastAsia="zh-CN"/>
    </w:rPr>
  </w:style>
  <w:style w:type="paragraph" w:styleId="ListParagraph">
    <w:name w:val="List Paragraph"/>
    <w:basedOn w:val="Normal"/>
    <w:uiPriority w:val="34"/>
    <w:qFormat/>
    <w:rsid w:val="00183F78"/>
    <w:pPr>
      <w:ind w:left="720"/>
      <w:contextualSpacing/>
    </w:pPr>
  </w:style>
  <w:style w:type="table" w:styleId="TableGrid">
    <w:name w:val="Table Grid"/>
    <w:basedOn w:val="TableNormal"/>
    <w:uiPriority w:val="39"/>
    <w:rsid w:val="00183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33F6"/>
    <w:rPr>
      <w:color w:val="0563C1" w:themeColor="hyperlink"/>
      <w:u w:val="single"/>
    </w:rPr>
  </w:style>
  <w:style w:type="character" w:styleId="UnresolvedMention">
    <w:name w:val="Unresolved Mention"/>
    <w:basedOn w:val="DefaultParagraphFont"/>
    <w:uiPriority w:val="99"/>
    <w:semiHidden/>
    <w:unhideWhenUsed/>
    <w:rsid w:val="00C033F6"/>
    <w:rPr>
      <w:color w:val="605E5C"/>
      <w:shd w:val="clear" w:color="auto" w:fill="E1DFDD"/>
    </w:rPr>
  </w:style>
  <w:style w:type="character" w:styleId="HTMLCode">
    <w:name w:val="HTML Code"/>
    <w:basedOn w:val="DefaultParagraphFont"/>
    <w:uiPriority w:val="99"/>
    <w:semiHidden/>
    <w:unhideWhenUsed/>
    <w:rsid w:val="0063661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D7FEC"/>
    <w:rPr>
      <w:color w:val="954F72" w:themeColor="followedHyperlink"/>
      <w:u w:val="single"/>
    </w:rPr>
  </w:style>
  <w:style w:type="character" w:customStyle="1" w:styleId="Heading1Char">
    <w:name w:val="Heading 1 Char"/>
    <w:basedOn w:val="DefaultParagraphFont"/>
    <w:link w:val="Heading1"/>
    <w:uiPriority w:val="9"/>
    <w:rsid w:val="003D33B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D33B8"/>
    <w:pPr>
      <w:outlineLvl w:val="9"/>
    </w:pPr>
  </w:style>
  <w:style w:type="paragraph" w:styleId="TOC1">
    <w:name w:val="toc 1"/>
    <w:basedOn w:val="Normal"/>
    <w:next w:val="Normal"/>
    <w:autoRedefine/>
    <w:uiPriority w:val="39"/>
    <w:unhideWhenUsed/>
    <w:rsid w:val="00DB1B60"/>
    <w:pPr>
      <w:spacing w:after="100"/>
    </w:pPr>
  </w:style>
  <w:style w:type="character" w:customStyle="1" w:styleId="Heading3Char">
    <w:name w:val="Heading 3 Char"/>
    <w:basedOn w:val="DefaultParagraphFont"/>
    <w:link w:val="Heading3"/>
    <w:uiPriority w:val="9"/>
    <w:rsid w:val="00846446"/>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537B9F"/>
    <w:pPr>
      <w:spacing w:after="100"/>
      <w:ind w:left="220"/>
    </w:pPr>
  </w:style>
  <w:style w:type="paragraph" w:styleId="Caption">
    <w:name w:val="caption"/>
    <w:basedOn w:val="Normal"/>
    <w:next w:val="Normal"/>
    <w:uiPriority w:val="35"/>
    <w:unhideWhenUsed/>
    <w:qFormat/>
    <w:rsid w:val="00B95DE2"/>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B95DE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95DE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5D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5D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5D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DE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99058">
      <w:bodyDiv w:val="1"/>
      <w:marLeft w:val="0"/>
      <w:marRight w:val="0"/>
      <w:marTop w:val="0"/>
      <w:marBottom w:val="0"/>
      <w:divBdr>
        <w:top w:val="none" w:sz="0" w:space="0" w:color="auto"/>
        <w:left w:val="none" w:sz="0" w:space="0" w:color="auto"/>
        <w:bottom w:val="none" w:sz="0" w:space="0" w:color="auto"/>
        <w:right w:val="none" w:sz="0" w:space="0" w:color="auto"/>
      </w:divBdr>
    </w:div>
    <w:div w:id="5934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ren\OneDrive\Documents\Custom%20Office%20Templates\ECE538%20Pre-Lab%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FAB5E-83BF-45AC-B8D6-CBBBDF479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ECE538 Pre-Lab Template.dotx</Template>
  <TotalTime>5</TotalTime>
  <Pages>3</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 Bursalyan</dc:creator>
  <cp:keywords/>
  <dc:description/>
  <cp:lastModifiedBy>Bursalyan, Suren</cp:lastModifiedBy>
  <cp:revision>1</cp:revision>
  <cp:lastPrinted>2023-09-06T08:37:00Z</cp:lastPrinted>
  <dcterms:created xsi:type="dcterms:W3CDTF">2025-11-01T17:26:00Z</dcterms:created>
  <dcterms:modified xsi:type="dcterms:W3CDTF">2025-11-01T17:31:00Z</dcterms:modified>
</cp:coreProperties>
</file>